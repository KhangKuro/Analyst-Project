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F67A3" w14:textId="0A3BC871" w:rsidR="00E279B8" w:rsidRPr="00D3757F" w:rsidRDefault="00000000" w:rsidP="00D3757F">
      <w:pPr>
        <w:ind w:left="0"/>
        <w:jc w:val="right"/>
      </w:pPr>
      <w:sdt>
        <w:sdtPr>
          <w:id w:val="-1463184971"/>
          <w:docPartObj>
            <w:docPartGallery w:val="Cover Pages"/>
            <w:docPartUnique/>
          </w:docPartObj>
        </w:sdtPr>
        <w:sdtEndPr>
          <w:rPr>
            <w:caps/>
          </w:rPr>
        </w:sdtEndPr>
        <w:sdtContent>
          <w:r w:rsidR="00D3757F">
            <w:rPr>
              <w:noProof/>
            </w:rPr>
            <mc:AlternateContent>
              <mc:Choice Requires="wpg">
                <w:drawing>
                  <wp:anchor distT="0" distB="0" distL="114300" distR="114300" simplePos="0" relativeHeight="251654144" behindDoc="0" locked="0" layoutInCell="1" allowOverlap="1" wp14:anchorId="04F26443" wp14:editId="503C7A4D">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Nhóm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Hình chữ nhật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Hình chữ nhật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du="http://schemas.microsoft.com/office/word/2023/wordml/word16du">
                <w:pict>
                  <v:group w14:anchorId="2159EEAF" id="Nhóm 114" o:spid="_x0000_s1026" style="position:absolute;margin-left:0;margin-top:0;width:18pt;height:10in;z-index:25165414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">
                    <v:rect id="Hình chữ nhật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dd8047 [3205]" stroked="f" strokeweight="1pt"/>
                    <v:rect id="Hình chữ nhật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94b6d2 [3204]" stroked="f" strokeweight="1pt">
                      <o:lock v:ext="edit" aspectratio="t"/>
                    </v:rect>
                    <w10:wrap anchorx="page" anchory="page"/>
                  </v:group>
                </w:pict>
              </mc:Fallback>
            </mc:AlternateContent>
          </w:r>
        </w:sdtContent>
      </w:sdt>
    </w:p>
    <w:p w14:paraId="45154A56" w14:textId="4303AA43" w:rsidR="00F653CA" w:rsidRPr="00A14129" w:rsidRDefault="0044561F" w:rsidP="005C1C04">
      <w:pPr>
        <w:pStyle w:val="Logo"/>
        <w:tabs>
          <w:tab w:val="left" w:pos="6282"/>
        </w:tabs>
        <w:spacing w:line="600" w:lineRule="auto"/>
        <w:rPr>
          <w:b/>
          <w:bCs/>
          <w:sz w:val="72"/>
          <w:szCs w:val="72"/>
          <w:lang w:eastAsia="en-US"/>
        </w:rPr>
      </w:pPr>
      <w:r w:rsidRPr="00A14129">
        <w:rPr>
          <w:b/>
          <w:bCs/>
          <w:sz w:val="72"/>
          <w:szCs w:val="72"/>
          <w:lang w:val="vi-VN" w:eastAsia="en-US"/>
        </w:rPr>
        <w:t xml:space="preserve">Báo Cáo Dự Án </w:t>
      </w:r>
      <w:r w:rsidR="00A14129" w:rsidRPr="00A14129">
        <w:rPr>
          <w:b/>
          <w:bCs/>
          <w:sz w:val="72"/>
          <w:szCs w:val="72"/>
          <w:lang w:val="vi-VN" w:eastAsia="en-US"/>
        </w:rPr>
        <w:t>Cá Nhân</w:t>
      </w:r>
    </w:p>
    <w:p w14:paraId="12FDF6A4" w14:textId="77777777" w:rsidR="00A14129" w:rsidRDefault="00A14129" w:rsidP="00E279B8">
      <w:pPr>
        <w:pStyle w:val="Tiuphu"/>
        <w:rPr>
          <w:noProof/>
          <w:sz w:val="44"/>
          <w:szCs w:val="44"/>
          <w:lang w:val="vi-VN"/>
        </w:rPr>
      </w:pPr>
    </w:p>
    <w:p w14:paraId="70BACC2E" w14:textId="77777777" w:rsidR="00A14129" w:rsidRDefault="00A14129" w:rsidP="00E279B8">
      <w:pPr>
        <w:pStyle w:val="Tiuphu"/>
        <w:rPr>
          <w:noProof/>
          <w:sz w:val="44"/>
          <w:szCs w:val="44"/>
          <w:lang w:val="vi-VN"/>
        </w:rPr>
      </w:pPr>
    </w:p>
    <w:p w14:paraId="02689B47" w14:textId="77777777" w:rsidR="00A14129" w:rsidRDefault="00A14129" w:rsidP="00E279B8">
      <w:pPr>
        <w:pStyle w:val="Tiuphu"/>
        <w:rPr>
          <w:noProof/>
          <w:sz w:val="44"/>
          <w:szCs w:val="44"/>
          <w:lang w:val="vi-VN"/>
        </w:rPr>
      </w:pPr>
    </w:p>
    <w:p w14:paraId="5CBB5FFE" w14:textId="4937F2C0" w:rsidR="00E279B8" w:rsidRPr="00F653CA" w:rsidRDefault="00000000" w:rsidP="00E279B8">
      <w:pPr>
        <w:pStyle w:val="Tiuphu"/>
        <w:rPr>
          <w:noProof/>
          <w:sz w:val="44"/>
          <w:szCs w:val="44"/>
          <w:lang w:val="vi-VN"/>
        </w:rPr>
      </w:pPr>
      <w:sdt>
        <w:sdtPr>
          <w:rPr>
            <w:noProof/>
            <w:sz w:val="44"/>
            <w:szCs w:val="44"/>
            <w:lang w:val="vi-VN"/>
          </w:rPr>
          <w:alias w:val="Người trình bày:"/>
          <w:tag w:val="Người trình bày:"/>
          <w:id w:val="2116784469"/>
          <w:placeholder>
            <w:docPart w:val="C9DC8714D5F7499CA493BC58BFB818A8"/>
          </w:placeholder>
          <w:temporary/>
          <w:showingPlcHdr/>
          <w15:appearance w15:val="hidden"/>
        </w:sdtPr>
        <w:sdtContent>
          <w:r w:rsidR="00E279B8" w:rsidRPr="00F653CA">
            <w:rPr>
              <w:noProof/>
              <w:sz w:val="44"/>
              <w:szCs w:val="44"/>
              <w:lang w:val="vi-VN" w:bidi="vi-VN"/>
            </w:rPr>
            <w:t>Người trình bày:</w:t>
          </w:r>
        </w:sdtContent>
      </w:sdt>
      <w:r w:rsidR="00E279B8" w:rsidRPr="00F653CA">
        <w:rPr>
          <w:noProof/>
          <w:sz w:val="44"/>
          <w:szCs w:val="44"/>
          <w:lang w:val="vi-VN" w:bidi="vi-VN"/>
        </w:rPr>
        <w:t xml:space="preserve"> </w:t>
      </w:r>
      <w:sdt>
        <w:sdtPr>
          <w:rPr>
            <w:sz w:val="44"/>
            <w:szCs w:val="44"/>
            <w:lang w:val="vi-VN"/>
          </w:rPr>
          <w:alias w:val="Nhập tên bạn:"/>
          <w:tag w:val="Nhập tên bạn:"/>
          <w:id w:val="-679964544"/>
          <w:placeholder>
            <w:docPart w:val="6A7B2B5B6B144D61A143A085E5EE7A75"/>
          </w:placeholder>
          <w:dataBinding w:prefixMappings="xmlns:ns0='http://purl.org/dc/elements/1.1/' xmlns:ns1='http://schemas.openxmlformats.org/package/2006/metadata/core-properties' " w:xpath="/ns1:coreProperties[1]/ns0:description[1]" w:storeItemID="{6C3C8BC8-F283-45AE-878A-BAB7291924A1}"/>
          <w15:appearance w15:val="hidden"/>
          <w:text/>
        </w:sdtPr>
        <w:sdtContent>
          <w:r w:rsidR="00F653CA" w:rsidRPr="00F653CA">
            <w:rPr>
              <w:sz w:val="44"/>
              <w:szCs w:val="44"/>
              <w:lang w:val="vi-VN"/>
            </w:rPr>
            <w:t>Huỳnh Bảo KHANG</w:t>
          </w:r>
        </w:sdtContent>
      </w:sdt>
    </w:p>
    <w:p w14:paraId="5583A8A8" w14:textId="5685404A" w:rsidR="00F653CA" w:rsidRPr="00D91C6F" w:rsidRDefault="00000000" w:rsidP="00F653CA">
      <w:pPr>
        <w:pStyle w:val="Thngtinlinh"/>
        <w:rPr>
          <w:noProof/>
          <w:sz w:val="40"/>
          <w:szCs w:val="40"/>
          <w:lang w:val="vi-VN"/>
        </w:rPr>
      </w:pPr>
      <w:sdt>
        <w:sdtPr>
          <w:rPr>
            <w:noProof/>
            <w:sz w:val="40"/>
            <w:szCs w:val="40"/>
            <w:lang w:val="vi-VN"/>
          </w:rPr>
          <w:alias w:val="Nhập tên công ty:"/>
          <w:tag w:val=""/>
          <w:id w:val="442581965"/>
          <w:placeholder>
            <w:docPart w:val="A8C060FDE7E94FE0BC7B17FC1DDECD09"/>
          </w:placeholder>
          <w:dataBinding w:prefixMappings="xmlns:ns0='http://schemas.openxmlformats.org/officeDocument/2006/extended-properties' " w:xpath="/ns0:Properties[1]/ns0:Company[1]" w:storeItemID="{6668398D-A668-4E3E-A5EB-62B293D839F1}"/>
          <w15:appearance w15:val="hidden"/>
          <w:text/>
        </w:sdtPr>
        <w:sdtContent>
          <w:r w:rsidR="004C6E71">
            <w:rPr>
              <w:noProof/>
              <w:sz w:val="40"/>
              <w:szCs w:val="40"/>
              <w:lang w:val="vi-VN"/>
            </w:rPr>
            <w:t xml:space="preserve">Tên dự án: </w:t>
          </w:r>
          <w:r w:rsidR="00E61D81">
            <w:rPr>
              <w:noProof/>
              <w:sz w:val="40"/>
              <w:szCs w:val="40"/>
              <w:lang w:val="vi-VN"/>
            </w:rPr>
            <w:t>Phân tích top 1000 youtube channel</w:t>
          </w:r>
        </w:sdtContent>
      </w:sdt>
    </w:p>
    <w:p w14:paraId="6AF5F7E5" w14:textId="77777777" w:rsidR="00E61D81" w:rsidRDefault="00E61D81" w:rsidP="00E61D81">
      <w:pPr>
        <w:pStyle w:val="Thngtinlinh"/>
        <w:ind w:left="0"/>
        <w:jc w:val="left"/>
        <w:rPr>
          <w:noProof/>
          <w:sz w:val="40"/>
          <w:szCs w:val="40"/>
          <w:lang w:val="vi-VN"/>
        </w:rPr>
      </w:pPr>
    </w:p>
    <w:p w14:paraId="709A492A" w14:textId="77777777" w:rsidR="00A14129" w:rsidRPr="00D20FC4" w:rsidRDefault="00A14129" w:rsidP="00D20FC4">
      <w:pPr>
        <w:pStyle w:val="Thngtinlinh"/>
        <w:rPr>
          <w:noProof/>
          <w:sz w:val="40"/>
          <w:szCs w:val="40"/>
          <w:lang w:val="vi-VN"/>
        </w:rPr>
      </w:pPr>
    </w:p>
    <w:p w14:paraId="47F70CB7" w14:textId="1E9C0372" w:rsidR="002E6E2E" w:rsidRDefault="002E6E2E" w:rsidP="00211FDD">
      <w:pPr>
        <w:rPr>
          <w:rFonts w:ascii="Arial" w:hAnsi="Arial" w:cs="Arial"/>
          <w:b/>
          <w:bCs/>
          <w:sz w:val="36"/>
          <w:szCs w:val="36"/>
          <w:lang w:val="vi-VN"/>
        </w:rPr>
      </w:pPr>
      <w:r w:rsidRPr="00D160DD">
        <w:rPr>
          <w:rFonts w:ascii="Arial" w:hAnsi="Arial" w:cs="Arial"/>
          <w:noProof/>
          <w:sz w:val="36"/>
          <w:szCs w:val="36"/>
          <w:lang w:val="vi-VN"/>
        </w:rPr>
        <mc:AlternateContent>
          <mc:Choice Requires="wps">
            <w:drawing>
              <wp:anchor distT="0" distB="0" distL="114300" distR="114300" simplePos="0" relativeHeight="251671552" behindDoc="0" locked="0" layoutInCell="1" allowOverlap="1" wp14:anchorId="4C1573E9" wp14:editId="6E0C8018">
                <wp:simplePos x="0" y="0"/>
                <wp:positionH relativeFrom="margin">
                  <wp:posOffset>0</wp:posOffset>
                </wp:positionH>
                <wp:positionV relativeFrom="paragraph">
                  <wp:posOffset>-635</wp:posOffset>
                </wp:positionV>
                <wp:extent cx="5943600" cy="110252"/>
                <wp:effectExtent l="0" t="0" r="0" b="4445"/>
                <wp:wrapNone/>
                <wp:docPr id="18" name="Hình chữ nhật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0" cy="110252"/>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EF42727" id="Hình chữ nhật 18" o:spid="_x0000_s1026" style="position:absolute;margin-left:0;margin-top:-.05pt;width:468pt;height:8.7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" fillcolor="#dd8047 [3205]" stroked="f" strokeweight="1pt">
                <o:lock v:ext="edit" aspectratio="t"/>
                <w10:wrap anchorx="margin"/>
              </v:rect>
            </w:pict>
          </mc:Fallback>
        </mc:AlternateContent>
      </w:r>
    </w:p>
    <w:p w14:paraId="1F24DA41" w14:textId="637E6A2A" w:rsidR="008E171A" w:rsidRPr="0062166E" w:rsidRDefault="00CD7CB3" w:rsidP="00AB5A55">
      <w:pPr>
        <w:jc w:val="both"/>
        <w:rPr>
          <w:rFonts w:ascii="Arial" w:hAnsi="Arial" w:cs="Arial"/>
          <w:b/>
          <w:bCs/>
          <w:sz w:val="44"/>
          <w:szCs w:val="44"/>
          <w:lang w:val="vi-VN"/>
        </w:rPr>
      </w:pPr>
      <w:r>
        <w:rPr>
          <w:rFonts w:ascii="Arial" w:hAnsi="Arial" w:cs="Arial"/>
          <w:b/>
          <w:bCs/>
          <w:sz w:val="44"/>
          <w:szCs w:val="44"/>
          <w:lang w:val="vi-VN"/>
        </w:rPr>
        <w:t>Quá Trình</w:t>
      </w:r>
      <w:r w:rsidR="008E171A" w:rsidRPr="008E171A">
        <w:rPr>
          <w:rFonts w:ascii="Arial" w:hAnsi="Arial" w:cs="Arial"/>
          <w:b/>
          <w:bCs/>
          <w:sz w:val="44"/>
          <w:szCs w:val="44"/>
          <w:lang w:val="vi-VN"/>
        </w:rPr>
        <w:t xml:space="preserve">: </w:t>
      </w:r>
    </w:p>
    <w:p w14:paraId="3E17B275" w14:textId="300E028D" w:rsidR="008E171A" w:rsidRPr="008E171A" w:rsidRDefault="008E171A" w:rsidP="00CD7CB3">
      <w:pPr>
        <w:numPr>
          <w:ilvl w:val="0"/>
          <w:numId w:val="19"/>
        </w:numPr>
        <w:jc w:val="both"/>
        <w:rPr>
          <w:rFonts w:ascii="Arial" w:hAnsi="Arial" w:cs="Arial"/>
          <w:sz w:val="36"/>
          <w:szCs w:val="36"/>
          <w:lang w:val="vi-VN"/>
        </w:rPr>
      </w:pPr>
      <w:r w:rsidRPr="008E171A">
        <w:rPr>
          <w:rFonts w:ascii="Arial" w:hAnsi="Arial" w:cs="Arial"/>
          <w:b/>
          <w:bCs/>
          <w:sz w:val="36"/>
          <w:szCs w:val="36"/>
          <w:lang w:val="vi-VN"/>
        </w:rPr>
        <w:t>Xác định mục tiêu:</w:t>
      </w:r>
      <w:r w:rsidRPr="008E171A">
        <w:rPr>
          <w:rFonts w:ascii="Arial" w:hAnsi="Arial" w:cs="Arial"/>
          <w:sz w:val="36"/>
          <w:szCs w:val="36"/>
          <w:lang w:val="vi-VN"/>
        </w:rPr>
        <w:t xml:space="preserve"> </w:t>
      </w:r>
      <w:r w:rsidR="002A0375">
        <w:rPr>
          <w:rFonts w:ascii="Arial" w:hAnsi="Arial" w:cs="Arial"/>
          <w:sz w:val="36"/>
          <w:szCs w:val="36"/>
          <w:lang w:val="vi-VN"/>
        </w:rPr>
        <w:t>X</w:t>
      </w:r>
      <w:r w:rsidRPr="008E171A">
        <w:rPr>
          <w:rFonts w:ascii="Arial" w:hAnsi="Arial" w:cs="Arial"/>
          <w:sz w:val="36"/>
          <w:szCs w:val="36"/>
          <w:lang w:val="vi-VN"/>
        </w:rPr>
        <w:t xml:space="preserve">ác định mục </w:t>
      </w:r>
      <w:r w:rsidR="002A0375">
        <w:rPr>
          <w:rFonts w:ascii="Arial" w:hAnsi="Arial" w:cs="Arial"/>
          <w:sz w:val="36"/>
          <w:szCs w:val="36"/>
          <w:lang w:val="vi-VN"/>
        </w:rPr>
        <w:t>tiêu,</w:t>
      </w:r>
      <w:r w:rsidRPr="008E171A">
        <w:rPr>
          <w:rFonts w:ascii="Arial" w:hAnsi="Arial" w:cs="Arial"/>
          <w:sz w:val="36"/>
          <w:szCs w:val="36"/>
          <w:lang w:val="vi-VN"/>
        </w:rPr>
        <w:t xml:space="preserve"> </w:t>
      </w:r>
      <w:r w:rsidR="002A0375">
        <w:rPr>
          <w:rFonts w:ascii="Arial" w:hAnsi="Arial" w:cs="Arial"/>
          <w:sz w:val="36"/>
          <w:szCs w:val="36"/>
          <w:lang w:val="vi-VN"/>
        </w:rPr>
        <w:t xml:space="preserve">chọn chủ đề </w:t>
      </w:r>
      <w:r w:rsidRPr="008E171A">
        <w:rPr>
          <w:rFonts w:ascii="Arial" w:hAnsi="Arial" w:cs="Arial"/>
          <w:sz w:val="36"/>
          <w:szCs w:val="36"/>
          <w:lang w:val="vi-VN"/>
        </w:rPr>
        <w:t xml:space="preserve">việc phân tích dữ </w:t>
      </w:r>
      <w:r>
        <w:rPr>
          <w:rFonts w:ascii="Arial" w:hAnsi="Arial" w:cs="Arial"/>
          <w:sz w:val="36"/>
          <w:szCs w:val="36"/>
          <w:lang w:val="vi-VN"/>
        </w:rPr>
        <w:t>liệu.</w:t>
      </w:r>
    </w:p>
    <w:p w14:paraId="2E261A22" w14:textId="15085283" w:rsidR="008E171A" w:rsidRPr="008E171A" w:rsidRDefault="008E171A" w:rsidP="00CD7CB3">
      <w:pPr>
        <w:numPr>
          <w:ilvl w:val="0"/>
          <w:numId w:val="19"/>
        </w:numPr>
        <w:jc w:val="both"/>
        <w:rPr>
          <w:rFonts w:ascii="Arial" w:hAnsi="Arial" w:cs="Arial"/>
          <w:sz w:val="36"/>
          <w:szCs w:val="36"/>
          <w:lang w:val="vi-VN"/>
        </w:rPr>
      </w:pPr>
      <w:r w:rsidRPr="008E171A">
        <w:rPr>
          <w:rFonts w:ascii="Arial" w:hAnsi="Arial" w:cs="Arial"/>
          <w:b/>
          <w:bCs/>
          <w:sz w:val="36"/>
          <w:szCs w:val="36"/>
          <w:lang w:val="vi-VN"/>
        </w:rPr>
        <w:t>Thu thập dữ liệu:</w:t>
      </w:r>
      <w:r w:rsidRPr="008E171A">
        <w:rPr>
          <w:rFonts w:ascii="Arial" w:hAnsi="Arial" w:cs="Arial"/>
          <w:sz w:val="36"/>
          <w:szCs w:val="36"/>
          <w:lang w:val="vi-VN"/>
        </w:rPr>
        <w:t xml:space="preserve"> </w:t>
      </w:r>
      <w:r w:rsidR="007F35E0">
        <w:rPr>
          <w:rFonts w:ascii="Arial" w:hAnsi="Arial" w:cs="Arial"/>
          <w:sz w:val="36"/>
          <w:szCs w:val="36"/>
          <w:lang w:val="vi-VN"/>
        </w:rPr>
        <w:t>T</w:t>
      </w:r>
      <w:r w:rsidRPr="008E171A">
        <w:rPr>
          <w:rFonts w:ascii="Arial" w:hAnsi="Arial" w:cs="Arial"/>
          <w:sz w:val="36"/>
          <w:szCs w:val="36"/>
          <w:lang w:val="vi-VN"/>
        </w:rPr>
        <w:t xml:space="preserve">hu thập dữ liệu cần thiết để giải quyết mục tiêu phân tích. </w:t>
      </w:r>
    </w:p>
    <w:p w14:paraId="06C545D9" w14:textId="33147591" w:rsidR="008E171A" w:rsidRPr="008E171A" w:rsidRDefault="008E171A" w:rsidP="00CD7CB3">
      <w:pPr>
        <w:numPr>
          <w:ilvl w:val="0"/>
          <w:numId w:val="19"/>
        </w:numPr>
        <w:jc w:val="both"/>
        <w:rPr>
          <w:rFonts w:ascii="Arial" w:hAnsi="Arial" w:cs="Arial"/>
          <w:sz w:val="36"/>
          <w:szCs w:val="36"/>
          <w:lang w:val="vi-VN"/>
        </w:rPr>
      </w:pPr>
      <w:r w:rsidRPr="008E171A">
        <w:rPr>
          <w:rFonts w:ascii="Arial" w:hAnsi="Arial" w:cs="Arial"/>
          <w:b/>
          <w:bCs/>
          <w:sz w:val="36"/>
          <w:szCs w:val="36"/>
          <w:lang w:val="vi-VN"/>
        </w:rPr>
        <w:t xml:space="preserve">Khám phá </w:t>
      </w:r>
      <w:r w:rsidR="00186F71" w:rsidRPr="00CD7CB3">
        <w:rPr>
          <w:rFonts w:ascii="Arial" w:hAnsi="Arial" w:cs="Arial"/>
          <w:b/>
          <w:bCs/>
          <w:sz w:val="36"/>
          <w:szCs w:val="36"/>
          <w:lang w:val="vi-VN"/>
        </w:rPr>
        <w:t xml:space="preserve">và xử lý </w:t>
      </w:r>
      <w:r w:rsidRPr="008E171A">
        <w:rPr>
          <w:rFonts w:ascii="Arial" w:hAnsi="Arial" w:cs="Arial"/>
          <w:b/>
          <w:bCs/>
          <w:sz w:val="36"/>
          <w:szCs w:val="36"/>
          <w:lang w:val="vi-VN"/>
        </w:rPr>
        <w:t>dữ liệu:</w:t>
      </w:r>
      <w:r w:rsidRPr="008E171A">
        <w:rPr>
          <w:rFonts w:ascii="Arial" w:hAnsi="Arial" w:cs="Arial"/>
          <w:sz w:val="36"/>
          <w:szCs w:val="36"/>
          <w:lang w:val="vi-VN"/>
        </w:rPr>
        <w:t xml:space="preserve"> </w:t>
      </w:r>
      <w:r w:rsidR="007F35E0">
        <w:rPr>
          <w:rFonts w:ascii="Arial" w:hAnsi="Arial" w:cs="Arial"/>
          <w:sz w:val="36"/>
          <w:szCs w:val="36"/>
          <w:lang w:val="vi-VN"/>
        </w:rPr>
        <w:t>G</w:t>
      </w:r>
      <w:r w:rsidRPr="008E171A">
        <w:rPr>
          <w:rFonts w:ascii="Arial" w:hAnsi="Arial" w:cs="Arial"/>
          <w:sz w:val="36"/>
          <w:szCs w:val="36"/>
          <w:lang w:val="vi-VN"/>
        </w:rPr>
        <w:t xml:space="preserve">ồm khám phá dữ liệu để hiểu rõ hơn về nội dung, cấu trúc và tính chất của dữ liệu. </w:t>
      </w:r>
      <w:r w:rsidR="007F35E0">
        <w:rPr>
          <w:rFonts w:ascii="Arial" w:hAnsi="Arial" w:cs="Arial"/>
          <w:sz w:val="36"/>
          <w:szCs w:val="36"/>
          <w:lang w:val="vi-VN"/>
        </w:rPr>
        <w:t>X</w:t>
      </w:r>
      <w:r w:rsidRPr="008E171A">
        <w:rPr>
          <w:rFonts w:ascii="Arial" w:hAnsi="Arial" w:cs="Arial"/>
          <w:sz w:val="36"/>
          <w:szCs w:val="36"/>
          <w:lang w:val="vi-VN"/>
        </w:rPr>
        <w:t>em dữ liệu mẫu, kiểm tra giá trị thiếu, xử lý dữ liệu không hợp lệ và tìm hiểu mối quan hệ giữa các biến.</w:t>
      </w:r>
    </w:p>
    <w:p w14:paraId="56F69670" w14:textId="424B1B41" w:rsidR="008E171A" w:rsidRPr="008E171A" w:rsidRDefault="008E171A" w:rsidP="00CD7CB3">
      <w:pPr>
        <w:numPr>
          <w:ilvl w:val="0"/>
          <w:numId w:val="19"/>
        </w:numPr>
        <w:jc w:val="both"/>
        <w:rPr>
          <w:rFonts w:ascii="Arial" w:hAnsi="Arial" w:cs="Arial"/>
          <w:sz w:val="36"/>
          <w:szCs w:val="36"/>
          <w:lang w:val="vi-VN"/>
        </w:rPr>
      </w:pPr>
      <w:r w:rsidRPr="008E171A">
        <w:rPr>
          <w:rFonts w:ascii="Arial" w:hAnsi="Arial" w:cs="Arial"/>
          <w:b/>
          <w:bCs/>
          <w:sz w:val="36"/>
          <w:szCs w:val="36"/>
          <w:lang w:val="vi-VN"/>
        </w:rPr>
        <w:t xml:space="preserve">Áp dụng phương pháp phân </w:t>
      </w:r>
      <w:r w:rsidR="007F35E0" w:rsidRPr="00CD7CB3">
        <w:rPr>
          <w:rFonts w:ascii="Arial" w:hAnsi="Arial" w:cs="Arial"/>
          <w:b/>
          <w:bCs/>
          <w:sz w:val="36"/>
          <w:szCs w:val="36"/>
          <w:lang w:val="vi-VN"/>
        </w:rPr>
        <w:t>tích:</w:t>
      </w:r>
      <w:r w:rsidR="007F35E0">
        <w:rPr>
          <w:rFonts w:ascii="Arial" w:hAnsi="Arial" w:cs="Arial"/>
          <w:sz w:val="36"/>
          <w:szCs w:val="36"/>
          <w:lang w:val="vi-VN"/>
        </w:rPr>
        <w:t xml:space="preserve"> Tiến hành trực quan hóa và phân tích.</w:t>
      </w:r>
      <w:r w:rsidR="000F7664">
        <w:rPr>
          <w:rFonts w:ascii="Arial" w:hAnsi="Arial" w:cs="Arial"/>
          <w:sz w:val="36"/>
          <w:szCs w:val="36"/>
          <w:lang w:val="vi-VN"/>
        </w:rPr>
        <w:t xml:space="preserve"> </w:t>
      </w:r>
    </w:p>
    <w:p w14:paraId="4CF61942" w14:textId="0C3F28CA" w:rsidR="008E171A" w:rsidRPr="008E171A" w:rsidRDefault="008E171A" w:rsidP="00CD7CB3">
      <w:pPr>
        <w:numPr>
          <w:ilvl w:val="0"/>
          <w:numId w:val="19"/>
        </w:numPr>
        <w:jc w:val="both"/>
        <w:rPr>
          <w:rFonts w:ascii="Arial" w:hAnsi="Arial" w:cs="Arial"/>
          <w:sz w:val="36"/>
          <w:szCs w:val="36"/>
          <w:lang w:val="vi-VN"/>
        </w:rPr>
      </w:pPr>
      <w:r w:rsidRPr="008E171A">
        <w:rPr>
          <w:rFonts w:ascii="Arial" w:hAnsi="Arial" w:cs="Arial"/>
          <w:b/>
          <w:bCs/>
          <w:sz w:val="36"/>
          <w:szCs w:val="36"/>
          <w:lang w:val="vi-VN"/>
        </w:rPr>
        <w:t>Trình bày kết quả:</w:t>
      </w:r>
      <w:r w:rsidR="000F7664">
        <w:rPr>
          <w:rFonts w:ascii="Arial" w:hAnsi="Arial" w:cs="Arial"/>
          <w:sz w:val="36"/>
          <w:szCs w:val="36"/>
          <w:lang w:val="vi-VN"/>
        </w:rPr>
        <w:t xml:space="preserve"> Tổng kết lại quá trình, kết quả đạt được</w:t>
      </w:r>
      <w:r w:rsidRPr="008E171A">
        <w:rPr>
          <w:rFonts w:ascii="Arial" w:hAnsi="Arial" w:cs="Arial"/>
          <w:sz w:val="36"/>
          <w:szCs w:val="36"/>
          <w:lang w:val="vi-VN"/>
        </w:rPr>
        <w:t>.</w:t>
      </w:r>
    </w:p>
    <w:p w14:paraId="4F26BEDB" w14:textId="77777777" w:rsidR="0062166E" w:rsidRDefault="0062166E" w:rsidP="00AB5A55">
      <w:pPr>
        <w:jc w:val="both"/>
        <w:rPr>
          <w:rFonts w:ascii="Arial" w:hAnsi="Arial" w:cs="Arial"/>
          <w:sz w:val="36"/>
          <w:szCs w:val="36"/>
          <w:lang w:val="vi-VN"/>
        </w:rPr>
      </w:pPr>
    </w:p>
    <w:p w14:paraId="40F723B2" w14:textId="3695593D" w:rsidR="00F52238" w:rsidRPr="00F52238" w:rsidRDefault="00F52238" w:rsidP="00AB5A55">
      <w:pPr>
        <w:jc w:val="both"/>
        <w:rPr>
          <w:rFonts w:ascii="Arial" w:hAnsi="Arial" w:cs="Arial"/>
          <w:b/>
          <w:bCs/>
          <w:sz w:val="44"/>
          <w:szCs w:val="44"/>
          <w:lang w:val="vi-VN"/>
        </w:rPr>
      </w:pPr>
      <w:r w:rsidRPr="00F52238">
        <w:rPr>
          <w:rFonts w:ascii="Arial" w:hAnsi="Arial" w:cs="Arial"/>
          <w:b/>
          <w:bCs/>
          <w:sz w:val="44"/>
          <w:szCs w:val="44"/>
          <w:lang w:val="vi-VN"/>
        </w:rPr>
        <w:t>Bài Làm:</w:t>
      </w:r>
    </w:p>
    <w:p w14:paraId="720853E5" w14:textId="77777777" w:rsidR="00FA4051" w:rsidRDefault="00FA4051" w:rsidP="00AB5A55">
      <w:pPr>
        <w:jc w:val="both"/>
        <w:rPr>
          <w:rFonts w:ascii="Arial" w:hAnsi="Arial" w:cs="Arial"/>
          <w:sz w:val="36"/>
          <w:szCs w:val="36"/>
          <w:lang w:val="vi-VN"/>
        </w:rPr>
      </w:pPr>
    </w:p>
    <w:p w14:paraId="78782F09" w14:textId="4B7B0B51" w:rsidR="00F52238" w:rsidRPr="00CD7CB3" w:rsidRDefault="00F52238" w:rsidP="00CD7CB3">
      <w:pPr>
        <w:pStyle w:val="oancuaDanhsach"/>
        <w:numPr>
          <w:ilvl w:val="0"/>
          <w:numId w:val="20"/>
        </w:numPr>
        <w:jc w:val="both"/>
        <w:rPr>
          <w:rFonts w:ascii="Arial" w:hAnsi="Arial" w:cs="Arial"/>
          <w:b/>
          <w:bCs/>
          <w:sz w:val="44"/>
          <w:szCs w:val="44"/>
          <w:lang w:val="vi-VN"/>
        </w:rPr>
      </w:pPr>
      <w:r w:rsidRPr="008E171A">
        <w:rPr>
          <w:rFonts w:ascii="Arial" w:hAnsi="Arial" w:cs="Arial"/>
          <w:b/>
          <w:bCs/>
          <w:sz w:val="44"/>
          <w:szCs w:val="44"/>
          <w:lang w:val="vi-VN"/>
        </w:rPr>
        <w:t xml:space="preserve">Xác định mục </w:t>
      </w:r>
      <w:r w:rsidRPr="00CD7CB3">
        <w:rPr>
          <w:rFonts w:ascii="Arial" w:hAnsi="Arial" w:cs="Arial"/>
          <w:b/>
          <w:bCs/>
          <w:sz w:val="44"/>
          <w:szCs w:val="44"/>
          <w:lang w:val="vi-VN"/>
        </w:rPr>
        <w:t>tiêu:</w:t>
      </w:r>
    </w:p>
    <w:p w14:paraId="0008D6E7" w14:textId="77777777" w:rsidR="00F52238" w:rsidRDefault="00F52238" w:rsidP="00AB5A55">
      <w:pPr>
        <w:pStyle w:val="oancuaDanhsach"/>
        <w:ind w:left="432"/>
        <w:jc w:val="both"/>
        <w:rPr>
          <w:rFonts w:ascii="Arial" w:hAnsi="Arial" w:cs="Arial"/>
          <w:sz w:val="36"/>
          <w:szCs w:val="36"/>
          <w:lang w:val="vi-VN"/>
        </w:rPr>
      </w:pPr>
    </w:p>
    <w:p w14:paraId="2977DBB1" w14:textId="77777777" w:rsidR="00820709" w:rsidRPr="00820709" w:rsidRDefault="00820709" w:rsidP="00AB5A55">
      <w:pPr>
        <w:pStyle w:val="oancuaDanhsach"/>
        <w:ind w:left="432"/>
        <w:jc w:val="both"/>
        <w:rPr>
          <w:rFonts w:ascii="Arial" w:hAnsi="Arial" w:cs="Arial"/>
          <w:sz w:val="36"/>
          <w:szCs w:val="36"/>
          <w:lang w:val="vi-VN"/>
        </w:rPr>
      </w:pPr>
      <w:r w:rsidRPr="00820709">
        <w:rPr>
          <w:rFonts w:ascii="Arial" w:hAnsi="Arial" w:cs="Arial"/>
          <w:sz w:val="36"/>
          <w:szCs w:val="36"/>
          <w:lang w:val="vi-VN"/>
        </w:rPr>
        <w:t>Mục tiêu của bài báo cáo là nghiên cứu và phân tích các yếu tố ảnh hưởng đến sự phát triển và thành công của các kênh YouTube dựa trên bộ dữ liệu Top 1000 YouTube Channels. Dưới đây là mục tiêu cụ thể của bài báo cáo:</w:t>
      </w:r>
    </w:p>
    <w:p w14:paraId="7633F103" w14:textId="77777777" w:rsidR="00820709" w:rsidRPr="00820709" w:rsidRDefault="00820709" w:rsidP="00AB5A55">
      <w:pPr>
        <w:pStyle w:val="oancuaDanhsach"/>
        <w:numPr>
          <w:ilvl w:val="0"/>
          <w:numId w:val="17"/>
        </w:numPr>
        <w:jc w:val="both"/>
        <w:rPr>
          <w:rFonts w:ascii="Arial" w:hAnsi="Arial" w:cs="Arial"/>
          <w:sz w:val="36"/>
          <w:szCs w:val="36"/>
          <w:lang w:val="vi-VN"/>
        </w:rPr>
      </w:pPr>
      <w:r w:rsidRPr="00820709">
        <w:rPr>
          <w:rFonts w:ascii="Arial" w:hAnsi="Arial" w:cs="Arial"/>
          <w:sz w:val="36"/>
          <w:szCs w:val="36"/>
          <w:lang w:val="vi-VN"/>
        </w:rPr>
        <w:lastRenderedPageBreak/>
        <w:t>Nghiên cứu yếu tố ảnh hưởng đến sự phát triển của các kênh YouTube: Bài báo cáo sẽ tìm hiểu và phân tích các yếu tố quan trọng mà các kênh YouTube cần để phát triển và đạt thành công. Các yếu tố này có thể bao gồm số lượng lượt đăng ký, lượt xem, số lượng video, và các thuộc tính khác của kênh.</w:t>
      </w:r>
    </w:p>
    <w:p w14:paraId="41B1E684" w14:textId="77777777" w:rsidR="00820709" w:rsidRPr="00820709" w:rsidRDefault="00820709" w:rsidP="00AB5A55">
      <w:pPr>
        <w:pStyle w:val="oancuaDanhsach"/>
        <w:numPr>
          <w:ilvl w:val="0"/>
          <w:numId w:val="17"/>
        </w:numPr>
        <w:jc w:val="both"/>
        <w:rPr>
          <w:rFonts w:ascii="Arial" w:hAnsi="Arial" w:cs="Arial"/>
          <w:sz w:val="36"/>
          <w:szCs w:val="36"/>
          <w:lang w:val="vi-VN"/>
        </w:rPr>
      </w:pPr>
      <w:r w:rsidRPr="00820709">
        <w:rPr>
          <w:rFonts w:ascii="Arial" w:hAnsi="Arial" w:cs="Arial"/>
          <w:sz w:val="36"/>
          <w:szCs w:val="36"/>
          <w:lang w:val="vi-VN"/>
        </w:rPr>
        <w:t>Hiểu rõ hơn về sự tương tác giữa số lượng lượt đăng ký, lượt xem và số lượng video: Bài báo cáo sẽ phân tích mối quan hệ giữa các yếu tố này để hiểu rõ hơn về tương quan và tác động của chúng lên nhau. Mục tiêu là xác định xem có mối quan hệ tương đồng, tương phản hoặc không có tương quan giữa các yếu tố này.</w:t>
      </w:r>
    </w:p>
    <w:p w14:paraId="60E53B7B" w14:textId="77777777" w:rsidR="00820709" w:rsidRPr="00820709" w:rsidRDefault="00820709" w:rsidP="00AB5A55">
      <w:pPr>
        <w:pStyle w:val="oancuaDanhsach"/>
        <w:numPr>
          <w:ilvl w:val="0"/>
          <w:numId w:val="17"/>
        </w:numPr>
        <w:jc w:val="both"/>
        <w:rPr>
          <w:rFonts w:ascii="Arial" w:hAnsi="Arial" w:cs="Arial"/>
          <w:sz w:val="36"/>
          <w:szCs w:val="36"/>
          <w:lang w:val="vi-VN"/>
        </w:rPr>
      </w:pPr>
      <w:r w:rsidRPr="00820709">
        <w:rPr>
          <w:rFonts w:ascii="Arial" w:hAnsi="Arial" w:cs="Arial"/>
          <w:sz w:val="36"/>
          <w:szCs w:val="36"/>
          <w:lang w:val="vi-VN"/>
        </w:rPr>
        <w:t>Phân tích xu hướng phát triển của các lĩnh vực chủ đạo trên YouTube: Bài báo cáo sẽ tìm hiểu xu hướng phát triển của các lĩnh vực chủ đạo trên YouTube như giải trí, âm nhạc, giáo dục, tin tức và chính trị. Mục tiêu là phân tích sự phổ biến, sự thay đổi về lượt đăng ký, lượt xem và số lượng video trong các lĩnh vực này để hiểu xu hướng và sự phát triển của chúng.</w:t>
      </w:r>
    </w:p>
    <w:p w14:paraId="5527BC3E" w14:textId="3BD2B51A" w:rsidR="00820709" w:rsidRPr="00820709" w:rsidRDefault="00820709" w:rsidP="00AB5A55">
      <w:pPr>
        <w:pStyle w:val="oancuaDanhsach"/>
        <w:numPr>
          <w:ilvl w:val="0"/>
          <w:numId w:val="17"/>
        </w:numPr>
        <w:jc w:val="both"/>
        <w:rPr>
          <w:rFonts w:ascii="Arial" w:hAnsi="Arial" w:cs="Arial"/>
          <w:sz w:val="36"/>
          <w:szCs w:val="36"/>
          <w:lang w:val="vi-VN"/>
        </w:rPr>
      </w:pPr>
      <w:r w:rsidRPr="00820709">
        <w:rPr>
          <w:rFonts w:ascii="Arial" w:hAnsi="Arial" w:cs="Arial"/>
          <w:sz w:val="36"/>
          <w:szCs w:val="36"/>
          <w:lang w:val="vi-VN"/>
        </w:rPr>
        <w:t>Đánh giá yếu tố thành công của các kênh YouTube nổi tiếng: Bài báo cáo sẽ xem xét và đánh giá các yếu tố thành công của các kênh YouTube nổi tiếng như T-series, Cocomelon Nursery Rhymes,</w:t>
      </w:r>
      <w:r w:rsidR="00E00B49">
        <w:rPr>
          <w:rFonts w:ascii="Arial" w:hAnsi="Arial" w:cs="Arial"/>
          <w:sz w:val="36"/>
          <w:szCs w:val="36"/>
          <w:lang w:val="vi-VN"/>
        </w:rPr>
        <w:t xml:space="preserve"> …</w:t>
      </w:r>
      <w:r w:rsidRPr="00820709">
        <w:rPr>
          <w:rFonts w:ascii="Arial" w:hAnsi="Arial" w:cs="Arial"/>
          <w:sz w:val="36"/>
          <w:szCs w:val="36"/>
          <w:lang w:val="vi-VN"/>
        </w:rPr>
        <w:t xml:space="preserve"> và các kênh khác trong top. Mục tiêu là tìm hiểu những yếu tố đặc biệt mà các kênh này đã áp dụng để đạt được lượng lượt đăng ký và lượt xem cao.</w:t>
      </w:r>
    </w:p>
    <w:p w14:paraId="706D7934" w14:textId="4DB3C90B" w:rsidR="00820709" w:rsidRPr="00820709" w:rsidRDefault="00E00B49" w:rsidP="00AB5A55">
      <w:pPr>
        <w:pStyle w:val="oancuaDanhsach"/>
        <w:numPr>
          <w:ilvl w:val="0"/>
          <w:numId w:val="17"/>
        </w:numPr>
        <w:jc w:val="both"/>
        <w:rPr>
          <w:rFonts w:ascii="Arial" w:hAnsi="Arial" w:cs="Arial"/>
          <w:sz w:val="36"/>
          <w:szCs w:val="36"/>
          <w:lang w:val="vi-VN"/>
        </w:rPr>
      </w:pPr>
      <w:r>
        <w:rPr>
          <w:rFonts w:ascii="Arial" w:hAnsi="Arial" w:cs="Arial"/>
          <w:sz w:val="36"/>
          <w:szCs w:val="36"/>
          <w:lang w:val="vi-VN"/>
        </w:rPr>
        <w:t>T</w:t>
      </w:r>
      <w:r w:rsidR="00820709" w:rsidRPr="00820709">
        <w:rPr>
          <w:rFonts w:ascii="Arial" w:hAnsi="Arial" w:cs="Arial"/>
          <w:sz w:val="36"/>
          <w:szCs w:val="36"/>
          <w:lang w:val="vi-VN"/>
        </w:rPr>
        <w:t>ạo ra một khung tham chiếu để giúp nhà sáng tạo nội dung YouTube định hướng và phát triển kênh của mình một cách hiệu quả.</w:t>
      </w:r>
    </w:p>
    <w:p w14:paraId="32CFA233" w14:textId="10EDE556" w:rsidR="00820709" w:rsidRPr="00820709" w:rsidRDefault="00820709" w:rsidP="00AB5A55">
      <w:pPr>
        <w:pStyle w:val="oancuaDanhsach"/>
        <w:ind w:left="432"/>
        <w:jc w:val="both"/>
        <w:rPr>
          <w:rFonts w:ascii="Arial" w:hAnsi="Arial" w:cs="Arial"/>
          <w:sz w:val="36"/>
          <w:szCs w:val="36"/>
          <w:lang w:val="vi-VN"/>
        </w:rPr>
      </w:pPr>
      <w:r w:rsidRPr="00820709">
        <w:rPr>
          <w:rFonts w:ascii="Arial" w:hAnsi="Arial" w:cs="Arial"/>
          <w:sz w:val="36"/>
          <w:szCs w:val="36"/>
          <w:lang w:val="vi-VN"/>
        </w:rPr>
        <w:lastRenderedPageBreak/>
        <w:t>Tổng quát, bài báo cáo sẽ cung cấp một cái nhìn tổng quan và chi tiết về các yếu tố ảnh hưởng đến sự phát triển của các kênh YouTube thông qua phân tích dữ liệu từ bộ dữ liệu Top 1000 YouTube Channels.</w:t>
      </w:r>
    </w:p>
    <w:p w14:paraId="36439E42" w14:textId="77777777" w:rsidR="00F52238" w:rsidRDefault="00F52238" w:rsidP="00AB5A55">
      <w:pPr>
        <w:pStyle w:val="oancuaDanhsach"/>
        <w:ind w:left="432"/>
        <w:jc w:val="both"/>
        <w:rPr>
          <w:rFonts w:ascii="Arial" w:hAnsi="Arial" w:cs="Arial"/>
          <w:sz w:val="36"/>
          <w:szCs w:val="36"/>
          <w:lang w:val="vi-VN"/>
        </w:rPr>
      </w:pPr>
    </w:p>
    <w:p w14:paraId="378B0504" w14:textId="77777777" w:rsidR="00F52238" w:rsidRDefault="00F52238" w:rsidP="00AB5A55">
      <w:pPr>
        <w:pStyle w:val="oancuaDanhsach"/>
        <w:ind w:left="432"/>
        <w:jc w:val="both"/>
        <w:rPr>
          <w:rFonts w:ascii="Arial" w:hAnsi="Arial" w:cs="Arial"/>
          <w:sz w:val="36"/>
          <w:szCs w:val="36"/>
          <w:lang w:val="vi-VN"/>
        </w:rPr>
      </w:pPr>
    </w:p>
    <w:p w14:paraId="692C742C" w14:textId="77777777" w:rsidR="00F52238" w:rsidRDefault="00F52238" w:rsidP="00AB5A55">
      <w:pPr>
        <w:pStyle w:val="oancuaDanhsach"/>
        <w:ind w:left="432"/>
        <w:jc w:val="both"/>
        <w:rPr>
          <w:rFonts w:ascii="Arial" w:hAnsi="Arial" w:cs="Arial"/>
          <w:sz w:val="36"/>
          <w:szCs w:val="36"/>
          <w:lang w:val="vi-VN"/>
        </w:rPr>
      </w:pPr>
    </w:p>
    <w:p w14:paraId="23AE0E76" w14:textId="57300C71" w:rsidR="00AB5A55" w:rsidRPr="00CD7CB3" w:rsidRDefault="00F52238" w:rsidP="00CD7CB3">
      <w:pPr>
        <w:pStyle w:val="oancuaDanhsach"/>
        <w:numPr>
          <w:ilvl w:val="0"/>
          <w:numId w:val="20"/>
        </w:numPr>
        <w:jc w:val="both"/>
        <w:rPr>
          <w:rFonts w:ascii="Arial" w:hAnsi="Arial" w:cs="Arial"/>
          <w:b/>
          <w:bCs/>
          <w:sz w:val="44"/>
          <w:szCs w:val="44"/>
          <w:lang w:val="vi-VN"/>
        </w:rPr>
      </w:pPr>
      <w:r w:rsidRPr="008E171A">
        <w:rPr>
          <w:rFonts w:ascii="Arial" w:hAnsi="Arial" w:cs="Arial"/>
          <w:b/>
          <w:bCs/>
          <w:sz w:val="44"/>
          <w:szCs w:val="44"/>
          <w:lang w:val="vi-VN"/>
        </w:rPr>
        <w:t xml:space="preserve">Thu thập dữ </w:t>
      </w:r>
      <w:r w:rsidRPr="00CD7CB3">
        <w:rPr>
          <w:rFonts w:ascii="Arial" w:hAnsi="Arial" w:cs="Arial"/>
          <w:b/>
          <w:bCs/>
          <w:sz w:val="44"/>
          <w:szCs w:val="44"/>
          <w:lang w:val="vi-VN"/>
        </w:rPr>
        <w:t>liệu:</w:t>
      </w:r>
    </w:p>
    <w:p w14:paraId="4168BA75" w14:textId="77777777" w:rsidR="00D12586" w:rsidRDefault="00D12586" w:rsidP="00D12586">
      <w:pPr>
        <w:jc w:val="both"/>
        <w:rPr>
          <w:rFonts w:ascii="Arial" w:hAnsi="Arial" w:cs="Arial"/>
          <w:sz w:val="36"/>
          <w:szCs w:val="36"/>
          <w:lang w:val="vi-VN"/>
        </w:rPr>
      </w:pPr>
      <w:r w:rsidRPr="00D12586">
        <w:rPr>
          <w:rFonts w:ascii="Arial" w:hAnsi="Arial" w:cs="Arial"/>
          <w:sz w:val="36"/>
          <w:szCs w:val="36"/>
          <w:lang w:val="vi-VN"/>
        </w:rPr>
        <w:t xml:space="preserve">Bước thứ hai trong quá trình phân tích dữ liệu là thu thập dữ liệu từ nguồn đáng tin cậy. </w:t>
      </w:r>
    </w:p>
    <w:p w14:paraId="105CBA6D" w14:textId="77777777" w:rsidR="00CD7CB3" w:rsidRDefault="00D12586" w:rsidP="00D12586">
      <w:pPr>
        <w:jc w:val="both"/>
        <w:rPr>
          <w:rFonts w:ascii="Arial" w:hAnsi="Arial" w:cs="Arial"/>
          <w:sz w:val="36"/>
          <w:szCs w:val="36"/>
          <w:lang w:val="vi-VN"/>
        </w:rPr>
      </w:pPr>
      <w:r w:rsidRPr="00D12586">
        <w:rPr>
          <w:rFonts w:ascii="Arial" w:hAnsi="Arial" w:cs="Arial"/>
          <w:sz w:val="36"/>
          <w:szCs w:val="36"/>
          <w:lang w:val="vi-VN"/>
        </w:rPr>
        <w:t xml:space="preserve">Trong </w:t>
      </w:r>
      <w:r>
        <w:rPr>
          <w:rFonts w:ascii="Arial" w:hAnsi="Arial" w:cs="Arial"/>
          <w:sz w:val="36"/>
          <w:szCs w:val="36"/>
          <w:lang w:val="vi-VN"/>
        </w:rPr>
        <w:t>bài phân tích</w:t>
      </w:r>
      <w:r w:rsidRPr="00D12586">
        <w:rPr>
          <w:rFonts w:ascii="Arial" w:hAnsi="Arial" w:cs="Arial"/>
          <w:sz w:val="36"/>
          <w:szCs w:val="36"/>
          <w:lang w:val="vi-VN"/>
        </w:rPr>
        <w:t xml:space="preserve"> này, nguồn dữ liệu được sử dụng là trang web </w:t>
      </w:r>
      <w:hyperlink r:id="rId9" w:tgtFrame="_new" w:history="1">
        <w:r w:rsidRPr="00D12586">
          <w:rPr>
            <w:rStyle w:val="Siuktni"/>
            <w:rFonts w:ascii="Arial" w:hAnsi="Arial" w:cs="Arial"/>
            <w:sz w:val="36"/>
            <w:szCs w:val="36"/>
            <w:lang w:val="vi-VN"/>
          </w:rPr>
          <w:t>https://us.youtubers.me/global/all/top-1000-most_subscribed-youtube-channels</w:t>
        </w:r>
      </w:hyperlink>
      <w:r w:rsidRPr="00D12586">
        <w:rPr>
          <w:rFonts w:ascii="Arial" w:hAnsi="Arial" w:cs="Arial"/>
          <w:sz w:val="36"/>
          <w:szCs w:val="36"/>
          <w:lang w:val="vi-VN"/>
        </w:rPr>
        <w:t xml:space="preserve">. </w:t>
      </w:r>
    </w:p>
    <w:p w14:paraId="1E6E9CAC" w14:textId="4BA4E7C8" w:rsidR="00D12586" w:rsidRPr="00D12586" w:rsidRDefault="00D12586" w:rsidP="00D12586">
      <w:pPr>
        <w:jc w:val="both"/>
        <w:rPr>
          <w:rFonts w:ascii="Arial" w:hAnsi="Arial" w:cs="Arial"/>
          <w:sz w:val="36"/>
          <w:szCs w:val="36"/>
          <w:lang w:val="vi-VN"/>
        </w:rPr>
      </w:pPr>
      <w:r w:rsidRPr="00D12586">
        <w:rPr>
          <w:rFonts w:ascii="Arial" w:hAnsi="Arial" w:cs="Arial"/>
          <w:sz w:val="36"/>
          <w:szCs w:val="36"/>
          <w:lang w:val="vi-VN"/>
        </w:rPr>
        <w:t>Trang web này cung cấp thông tin chi tiết về các kênh YouTube hàng đầu trên toàn cầu và được cập nhật thường xuyên, đảm bảo tính chính xác và tin cậy của dữ liệu.</w:t>
      </w:r>
    </w:p>
    <w:p w14:paraId="147D3C97" w14:textId="77777777" w:rsidR="00D12586" w:rsidRDefault="00D12586" w:rsidP="00D12586">
      <w:pPr>
        <w:jc w:val="both"/>
        <w:rPr>
          <w:rFonts w:ascii="Arial" w:hAnsi="Arial" w:cs="Arial"/>
          <w:sz w:val="36"/>
          <w:szCs w:val="36"/>
          <w:lang w:val="vi-VN"/>
        </w:rPr>
      </w:pPr>
      <w:r w:rsidRPr="00D12586">
        <w:rPr>
          <w:rFonts w:ascii="Arial" w:hAnsi="Arial" w:cs="Arial"/>
          <w:sz w:val="36"/>
          <w:szCs w:val="36"/>
          <w:lang w:val="vi-VN"/>
        </w:rPr>
        <w:t>Sau khi xác định được nguồn dữ liệu, tôi tiến hành quá trình lấy dữ liệu từ trang web này. Để thu thập dữ liệu, tôi sử dụng công cụ Excel để tổ chức và trích xuất thông tin cần thiết từ trang web. Bằng cách sử dụng các công cụ và chức năng của Excel, tôi đã tạo ra một bảng dữ liệu chứa thông tin về lượt đăng ký, lượt xem, số lượng video và các thuộc tính khác của top 1000 kênh YouTube.</w:t>
      </w:r>
    </w:p>
    <w:p w14:paraId="2740C582" w14:textId="2A18109E" w:rsidR="00D12586" w:rsidRDefault="002F6D9C" w:rsidP="00D12586">
      <w:pPr>
        <w:jc w:val="both"/>
        <w:rPr>
          <w:rFonts w:ascii="Arial" w:hAnsi="Arial" w:cs="Arial"/>
          <w:sz w:val="36"/>
          <w:szCs w:val="36"/>
          <w:lang w:val="vi-VN"/>
        </w:rPr>
      </w:pPr>
      <w:r w:rsidRPr="002F6D9C">
        <w:rPr>
          <w:rFonts w:ascii="Arial" w:hAnsi="Arial" w:cs="Arial"/>
          <w:sz w:val="36"/>
          <w:szCs w:val="36"/>
          <w:lang w:val="vi-VN"/>
        </w:rPr>
        <w:lastRenderedPageBreak/>
        <w:drawing>
          <wp:inline distT="0" distB="0" distL="0" distR="0" wp14:anchorId="78423A76" wp14:editId="2900D896">
            <wp:extent cx="5943600" cy="1971675"/>
            <wp:effectExtent l="0" t="0" r="0" b="9525"/>
            <wp:docPr id="53367202" name="Hình ảnh 1" descr="Ảnh có chứa văn bản, ảnh chụp màn hình,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7202" name="Hình ảnh 1" descr="Ảnh có chứa văn bản, ảnh chụp màn hình, hàng, Phông chữ&#10;&#10;Mô tả được tạo tự động"/>
                    <pic:cNvPicPr/>
                  </pic:nvPicPr>
                  <pic:blipFill>
                    <a:blip r:embed="rId10"/>
                    <a:stretch>
                      <a:fillRect/>
                    </a:stretch>
                  </pic:blipFill>
                  <pic:spPr>
                    <a:xfrm>
                      <a:off x="0" y="0"/>
                      <a:ext cx="5943600" cy="1971675"/>
                    </a:xfrm>
                    <a:prstGeom prst="rect">
                      <a:avLst/>
                    </a:prstGeom>
                  </pic:spPr>
                </pic:pic>
              </a:graphicData>
            </a:graphic>
          </wp:inline>
        </w:drawing>
      </w:r>
    </w:p>
    <w:p w14:paraId="2E0190A1" w14:textId="77777777" w:rsidR="002F6D9C" w:rsidRDefault="002F6D9C" w:rsidP="00D12586">
      <w:pPr>
        <w:jc w:val="both"/>
        <w:rPr>
          <w:rFonts w:ascii="Arial" w:hAnsi="Arial" w:cs="Arial"/>
          <w:sz w:val="36"/>
          <w:szCs w:val="36"/>
          <w:lang w:val="vi-VN"/>
        </w:rPr>
      </w:pPr>
    </w:p>
    <w:p w14:paraId="2B64E7BB" w14:textId="1A0F34E9" w:rsidR="002F6D9C" w:rsidRDefault="006F26F7" w:rsidP="00D12586">
      <w:pPr>
        <w:jc w:val="both"/>
        <w:rPr>
          <w:rFonts w:ascii="Arial" w:hAnsi="Arial" w:cs="Arial"/>
          <w:sz w:val="36"/>
          <w:szCs w:val="36"/>
          <w:lang w:val="vi-VN"/>
        </w:rPr>
      </w:pPr>
      <w:r w:rsidRPr="006F26F7">
        <w:rPr>
          <w:rFonts w:ascii="Arial" w:hAnsi="Arial" w:cs="Arial"/>
          <w:sz w:val="36"/>
          <w:szCs w:val="36"/>
          <w:lang w:val="vi-VN"/>
        </w:rPr>
        <w:drawing>
          <wp:inline distT="0" distB="0" distL="0" distR="0" wp14:anchorId="546D7E99" wp14:editId="20EE78AA">
            <wp:extent cx="5943600" cy="4535170"/>
            <wp:effectExtent l="0" t="0" r="0" b="0"/>
            <wp:docPr id="759515999" name="Hình ảnh 1"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15999" name="Hình ảnh 1" descr="Ảnh có chứa văn bản, ảnh chụp màn hình, số, phần mềm&#10;&#10;Mô tả được tạo tự động"/>
                    <pic:cNvPicPr/>
                  </pic:nvPicPr>
                  <pic:blipFill>
                    <a:blip r:embed="rId11"/>
                    <a:stretch>
                      <a:fillRect/>
                    </a:stretch>
                  </pic:blipFill>
                  <pic:spPr>
                    <a:xfrm>
                      <a:off x="0" y="0"/>
                      <a:ext cx="5943600" cy="4535170"/>
                    </a:xfrm>
                    <a:prstGeom prst="rect">
                      <a:avLst/>
                    </a:prstGeom>
                  </pic:spPr>
                </pic:pic>
              </a:graphicData>
            </a:graphic>
          </wp:inline>
        </w:drawing>
      </w:r>
    </w:p>
    <w:p w14:paraId="1989A604" w14:textId="6BE9B742" w:rsidR="006F26F7" w:rsidRDefault="00AF2A1A" w:rsidP="00D12586">
      <w:pPr>
        <w:jc w:val="both"/>
        <w:rPr>
          <w:rFonts w:ascii="Arial" w:hAnsi="Arial" w:cs="Arial"/>
          <w:sz w:val="36"/>
          <w:szCs w:val="36"/>
          <w:lang w:val="vi-VN"/>
        </w:rPr>
      </w:pPr>
      <w:r w:rsidRPr="00AF2A1A">
        <w:rPr>
          <w:rFonts w:ascii="Arial" w:hAnsi="Arial" w:cs="Arial"/>
          <w:sz w:val="36"/>
          <w:szCs w:val="36"/>
          <w:lang w:val="vi-VN"/>
        </w:rPr>
        <w:lastRenderedPageBreak/>
        <w:drawing>
          <wp:inline distT="0" distB="0" distL="0" distR="0" wp14:anchorId="00286002" wp14:editId="1DFF4DE4">
            <wp:extent cx="5943600" cy="3126740"/>
            <wp:effectExtent l="0" t="0" r="0" b="0"/>
            <wp:docPr id="2056468588" name="Hình ảnh 1" descr="Ảnh có chứa văn bản, ảnh chụp màn hình, Sơ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68588" name="Hình ảnh 1" descr="Ảnh có chứa văn bản, ảnh chụp màn hình, Sơ đồ, hàng&#10;&#10;Mô tả được tạo tự động"/>
                    <pic:cNvPicPr/>
                  </pic:nvPicPr>
                  <pic:blipFill>
                    <a:blip r:embed="rId12"/>
                    <a:stretch>
                      <a:fillRect/>
                    </a:stretch>
                  </pic:blipFill>
                  <pic:spPr>
                    <a:xfrm>
                      <a:off x="0" y="0"/>
                      <a:ext cx="5943600" cy="3126740"/>
                    </a:xfrm>
                    <a:prstGeom prst="rect">
                      <a:avLst/>
                    </a:prstGeom>
                  </pic:spPr>
                </pic:pic>
              </a:graphicData>
            </a:graphic>
          </wp:inline>
        </w:drawing>
      </w:r>
    </w:p>
    <w:p w14:paraId="6BECA22E" w14:textId="52B3B57B" w:rsidR="00AF2A1A" w:rsidRDefault="00B459C6" w:rsidP="00D12586">
      <w:pPr>
        <w:jc w:val="both"/>
        <w:rPr>
          <w:rFonts w:ascii="Arial" w:hAnsi="Arial" w:cs="Arial"/>
          <w:sz w:val="36"/>
          <w:szCs w:val="36"/>
          <w:lang w:val="vi-VN"/>
        </w:rPr>
      </w:pPr>
      <w:r w:rsidRPr="00B459C6">
        <w:rPr>
          <w:rFonts w:ascii="Arial" w:hAnsi="Arial" w:cs="Arial"/>
          <w:sz w:val="36"/>
          <w:szCs w:val="36"/>
          <w:lang w:val="vi-VN"/>
        </w:rPr>
        <w:drawing>
          <wp:inline distT="0" distB="0" distL="0" distR="0" wp14:anchorId="534605A0" wp14:editId="756B3FE8">
            <wp:extent cx="5943600" cy="3126740"/>
            <wp:effectExtent l="0" t="0" r="0" b="0"/>
            <wp:docPr id="1151538153"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38153" name="Hình ảnh 1" descr="Ảnh có chứa văn bản, ảnh chụp màn hình, phần mềm, số&#10;&#10;Mô tả được tạo tự động"/>
                    <pic:cNvPicPr/>
                  </pic:nvPicPr>
                  <pic:blipFill>
                    <a:blip r:embed="rId13"/>
                    <a:stretch>
                      <a:fillRect/>
                    </a:stretch>
                  </pic:blipFill>
                  <pic:spPr>
                    <a:xfrm>
                      <a:off x="0" y="0"/>
                      <a:ext cx="5943600" cy="3126740"/>
                    </a:xfrm>
                    <a:prstGeom prst="rect">
                      <a:avLst/>
                    </a:prstGeom>
                  </pic:spPr>
                </pic:pic>
              </a:graphicData>
            </a:graphic>
          </wp:inline>
        </w:drawing>
      </w:r>
    </w:p>
    <w:p w14:paraId="7B3BABB5" w14:textId="77777777" w:rsidR="00D12586" w:rsidRPr="00D12586" w:rsidRDefault="00D12586" w:rsidP="00B459C6">
      <w:pPr>
        <w:ind w:left="0"/>
        <w:jc w:val="both"/>
        <w:rPr>
          <w:rFonts w:ascii="Arial" w:hAnsi="Arial" w:cs="Arial"/>
          <w:sz w:val="36"/>
          <w:szCs w:val="36"/>
          <w:lang w:val="vi-VN"/>
        </w:rPr>
      </w:pPr>
    </w:p>
    <w:p w14:paraId="238A38FC" w14:textId="77777777" w:rsidR="00D12586" w:rsidRPr="00D12586" w:rsidRDefault="00D12586" w:rsidP="00D12586">
      <w:pPr>
        <w:jc w:val="both"/>
        <w:rPr>
          <w:rFonts w:ascii="Arial" w:hAnsi="Arial" w:cs="Arial"/>
          <w:sz w:val="36"/>
          <w:szCs w:val="36"/>
          <w:lang w:val="vi-VN"/>
        </w:rPr>
      </w:pPr>
      <w:r w:rsidRPr="00D12586">
        <w:rPr>
          <w:rFonts w:ascii="Arial" w:hAnsi="Arial" w:cs="Arial"/>
          <w:sz w:val="36"/>
          <w:szCs w:val="36"/>
          <w:lang w:val="vi-VN"/>
        </w:rPr>
        <w:t>Quá trình thu thập dữ liệu là một bước quan trọng và đảm bảo rằng chúng ta có nguồn dữ liệu chính xác và đầy đủ để tiến hành phân tích và khám phá các yếu tố quan trọng trong việc xây dựng và quản lý kênh YouTube.</w:t>
      </w:r>
    </w:p>
    <w:p w14:paraId="65CFBAEF" w14:textId="77777777" w:rsidR="00E37C8B" w:rsidRPr="009702BD" w:rsidRDefault="00E37C8B" w:rsidP="009702BD">
      <w:pPr>
        <w:jc w:val="both"/>
        <w:rPr>
          <w:rFonts w:ascii="Arial" w:hAnsi="Arial" w:cs="Arial"/>
          <w:sz w:val="36"/>
          <w:szCs w:val="36"/>
          <w:lang w:val="vi-VN"/>
        </w:rPr>
      </w:pPr>
    </w:p>
    <w:p w14:paraId="0156D76D" w14:textId="3B9CF853" w:rsidR="00F52238" w:rsidRPr="00CD7CB3" w:rsidRDefault="00F52238" w:rsidP="00CD7CB3">
      <w:pPr>
        <w:pStyle w:val="oancuaDanhsach"/>
        <w:numPr>
          <w:ilvl w:val="0"/>
          <w:numId w:val="20"/>
        </w:numPr>
        <w:jc w:val="both"/>
        <w:rPr>
          <w:rFonts w:ascii="Arial" w:hAnsi="Arial" w:cs="Arial"/>
          <w:b/>
          <w:bCs/>
          <w:sz w:val="44"/>
          <w:szCs w:val="44"/>
          <w:lang w:val="vi-VN"/>
        </w:rPr>
      </w:pPr>
      <w:r w:rsidRPr="008E171A">
        <w:rPr>
          <w:rFonts w:ascii="Arial" w:hAnsi="Arial" w:cs="Arial"/>
          <w:b/>
          <w:bCs/>
          <w:sz w:val="44"/>
          <w:szCs w:val="44"/>
          <w:lang w:val="vi-VN"/>
        </w:rPr>
        <w:lastRenderedPageBreak/>
        <w:t xml:space="preserve">Khám phá </w:t>
      </w:r>
      <w:r w:rsidR="00186F71" w:rsidRPr="00CD7CB3">
        <w:rPr>
          <w:rFonts w:ascii="Arial" w:hAnsi="Arial" w:cs="Arial"/>
          <w:b/>
          <w:bCs/>
          <w:sz w:val="44"/>
          <w:szCs w:val="44"/>
          <w:lang w:val="vi-VN"/>
        </w:rPr>
        <w:t xml:space="preserve">và xử lý </w:t>
      </w:r>
      <w:r w:rsidRPr="008E171A">
        <w:rPr>
          <w:rFonts w:ascii="Arial" w:hAnsi="Arial" w:cs="Arial"/>
          <w:b/>
          <w:bCs/>
          <w:sz w:val="44"/>
          <w:szCs w:val="44"/>
          <w:lang w:val="vi-VN"/>
        </w:rPr>
        <w:t>dữ liệu:</w:t>
      </w:r>
    </w:p>
    <w:p w14:paraId="7E99FB8B" w14:textId="77777777" w:rsidR="00186F71" w:rsidRDefault="00186F71" w:rsidP="00186F71">
      <w:pPr>
        <w:jc w:val="both"/>
        <w:rPr>
          <w:rFonts w:ascii="Arial" w:hAnsi="Arial" w:cs="Arial"/>
          <w:sz w:val="36"/>
          <w:szCs w:val="36"/>
          <w:lang w:val="vi-VN"/>
        </w:rPr>
      </w:pPr>
    </w:p>
    <w:p w14:paraId="1856B368" w14:textId="77777777" w:rsidR="00186F71" w:rsidRPr="00186F71" w:rsidRDefault="00186F71" w:rsidP="00186F71">
      <w:pPr>
        <w:jc w:val="both"/>
        <w:rPr>
          <w:rFonts w:ascii="Arial" w:hAnsi="Arial" w:cs="Arial"/>
          <w:sz w:val="36"/>
          <w:szCs w:val="36"/>
          <w:lang w:val="vi-VN"/>
        </w:rPr>
      </w:pPr>
      <w:r w:rsidRPr="00186F71">
        <w:rPr>
          <w:rFonts w:ascii="Arial" w:hAnsi="Arial" w:cs="Arial"/>
          <w:sz w:val="36"/>
          <w:szCs w:val="36"/>
          <w:lang w:val="vi-VN"/>
        </w:rPr>
        <w:t>Bước thứ ba trong quá trình phân tích dữ liệu là khám phá dữ liệu. Sau khi đã thu thập dữ liệu từ nguồn đáng tin cậy, tôi sử dụng các thư viện và công cụ xử lý dữ liệu của Python để tiến hành các bước xử lý và chuẩn bị dữ liệu cho việc trực quan hóa và phân tích.</w:t>
      </w:r>
    </w:p>
    <w:p w14:paraId="512D63AA" w14:textId="77777777" w:rsidR="00186F71" w:rsidRPr="00186F71" w:rsidRDefault="00186F71" w:rsidP="00186F71">
      <w:pPr>
        <w:jc w:val="both"/>
        <w:rPr>
          <w:rFonts w:ascii="Arial" w:hAnsi="Arial" w:cs="Arial"/>
          <w:sz w:val="36"/>
          <w:szCs w:val="36"/>
          <w:lang w:val="vi-VN"/>
        </w:rPr>
      </w:pPr>
      <w:r w:rsidRPr="00186F71">
        <w:rPr>
          <w:rFonts w:ascii="Arial" w:hAnsi="Arial" w:cs="Arial"/>
          <w:sz w:val="36"/>
          <w:szCs w:val="36"/>
          <w:lang w:val="vi-VN"/>
        </w:rPr>
        <w:t>Cụ thể, tôi sử dụng các thư viện như Pandas, NumPy và Matplotlib để thực hiện các bước xử lý dữ liệu. Từ bảng dữ liệu ban đầu, tôi thực hiện việc làm sạch và chuyển đổi dữ liệu để nó trở nên dễ hiểu và thích hợp cho việc trực quan hóa và phân tích sau này.</w:t>
      </w:r>
    </w:p>
    <w:p w14:paraId="55554427" w14:textId="77777777" w:rsidR="00186F71" w:rsidRPr="00186F71" w:rsidRDefault="00186F71" w:rsidP="00186F71">
      <w:pPr>
        <w:jc w:val="both"/>
        <w:rPr>
          <w:rFonts w:ascii="Arial" w:hAnsi="Arial" w:cs="Arial"/>
          <w:sz w:val="36"/>
          <w:szCs w:val="36"/>
          <w:lang w:val="vi-VN"/>
        </w:rPr>
      </w:pPr>
      <w:r w:rsidRPr="00186F71">
        <w:rPr>
          <w:rFonts w:ascii="Arial" w:hAnsi="Arial" w:cs="Arial"/>
          <w:sz w:val="36"/>
          <w:szCs w:val="36"/>
          <w:lang w:val="vi-VN"/>
        </w:rPr>
        <w:t>Qua các bước xử lý dữ liệu, tôi đã loại bỏ các giá trị thiếu, xử lý dữ liệu không hợp lệ và áp dụng các phép tính toán cần thiết để thu được thông tin quan trọng từ bộ dữ liệu. Kết quả là ta thu được bộ dữ liệu sạch và chuẩn bị sẵn sàng cho các bước trực quan hóa và phân tích tiếp theo.</w:t>
      </w:r>
    </w:p>
    <w:p w14:paraId="43246C60" w14:textId="77777777" w:rsidR="00186F71" w:rsidRPr="00186F71" w:rsidRDefault="00186F71" w:rsidP="00186F71">
      <w:pPr>
        <w:jc w:val="both"/>
        <w:rPr>
          <w:rFonts w:ascii="Arial" w:hAnsi="Arial" w:cs="Arial"/>
          <w:sz w:val="36"/>
          <w:szCs w:val="36"/>
          <w:lang w:val="vi-VN"/>
        </w:rPr>
      </w:pPr>
      <w:r w:rsidRPr="00186F71">
        <w:rPr>
          <w:rFonts w:ascii="Arial" w:hAnsi="Arial" w:cs="Arial"/>
          <w:sz w:val="36"/>
          <w:szCs w:val="36"/>
          <w:lang w:val="vi-VN"/>
        </w:rPr>
        <w:t>Các chi tiết về các bước xử lý dữ liệu và phân tích sẽ được tôi đính kèm trong file notebook, giúp bạn có cái nhìn rõ ràng và cụ thể hơn về quá trình xử lý dữ liệu và các kết quả thu được từ bộ dữ liệu Top 1000 YouTube Channels.</w:t>
      </w:r>
    </w:p>
    <w:p w14:paraId="164E8B70" w14:textId="77777777" w:rsidR="00186F71" w:rsidRDefault="00186F71" w:rsidP="00186F71">
      <w:pPr>
        <w:jc w:val="both"/>
        <w:rPr>
          <w:rFonts w:ascii="Arial" w:hAnsi="Arial" w:cs="Arial"/>
          <w:sz w:val="36"/>
          <w:szCs w:val="36"/>
          <w:lang w:val="vi-VN"/>
        </w:rPr>
      </w:pPr>
    </w:p>
    <w:p w14:paraId="42F05E26" w14:textId="30065C52" w:rsidR="00186F71" w:rsidRDefault="009B5E68" w:rsidP="00186F71">
      <w:pPr>
        <w:jc w:val="both"/>
        <w:rPr>
          <w:rFonts w:ascii="Arial" w:hAnsi="Arial" w:cs="Arial"/>
          <w:sz w:val="36"/>
          <w:szCs w:val="36"/>
          <w:lang w:val="vi-VN"/>
        </w:rPr>
      </w:pPr>
      <w:r w:rsidRPr="009B5E68">
        <w:rPr>
          <w:rFonts w:ascii="Arial" w:hAnsi="Arial" w:cs="Arial"/>
          <w:sz w:val="36"/>
          <w:szCs w:val="36"/>
          <w:lang w:val="vi-VN"/>
        </w:rPr>
        <w:lastRenderedPageBreak/>
        <w:drawing>
          <wp:inline distT="0" distB="0" distL="0" distR="0" wp14:anchorId="7F107B3E" wp14:editId="34EB57B4">
            <wp:extent cx="5943600" cy="3126740"/>
            <wp:effectExtent l="0" t="0" r="0" b="0"/>
            <wp:docPr id="1919777668" name="Hình ảnh 1" descr="Ảnh có chứa văn bản, số,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77668" name="Hình ảnh 1" descr="Ảnh có chứa văn bản, số, phần mềm, Phông chữ&#10;&#10;Mô tả được tạo tự động"/>
                    <pic:cNvPicPr/>
                  </pic:nvPicPr>
                  <pic:blipFill>
                    <a:blip r:embed="rId14"/>
                    <a:stretch>
                      <a:fillRect/>
                    </a:stretch>
                  </pic:blipFill>
                  <pic:spPr>
                    <a:xfrm>
                      <a:off x="0" y="0"/>
                      <a:ext cx="5943600" cy="3126740"/>
                    </a:xfrm>
                    <a:prstGeom prst="rect">
                      <a:avLst/>
                    </a:prstGeom>
                  </pic:spPr>
                </pic:pic>
              </a:graphicData>
            </a:graphic>
          </wp:inline>
        </w:drawing>
      </w:r>
    </w:p>
    <w:p w14:paraId="178B377A" w14:textId="77777777" w:rsidR="009B5E68" w:rsidRDefault="009B5E68" w:rsidP="00186F71">
      <w:pPr>
        <w:jc w:val="both"/>
        <w:rPr>
          <w:rFonts w:ascii="Arial" w:hAnsi="Arial" w:cs="Arial"/>
          <w:sz w:val="36"/>
          <w:szCs w:val="36"/>
          <w:lang w:val="vi-VN"/>
        </w:rPr>
      </w:pPr>
    </w:p>
    <w:p w14:paraId="5F54F6B7" w14:textId="5BD9000E" w:rsidR="009B5E68" w:rsidRDefault="009B5E68" w:rsidP="00186F71">
      <w:pPr>
        <w:jc w:val="both"/>
        <w:rPr>
          <w:rFonts w:ascii="Arial" w:hAnsi="Arial" w:cs="Arial"/>
          <w:sz w:val="36"/>
          <w:szCs w:val="36"/>
          <w:lang w:val="vi-VN"/>
        </w:rPr>
      </w:pPr>
      <w:r>
        <w:rPr>
          <w:rFonts w:ascii="Arial" w:hAnsi="Arial" w:cs="Arial"/>
          <w:sz w:val="36"/>
          <w:szCs w:val="36"/>
          <w:lang w:val="vi-VN"/>
        </w:rPr>
        <w:t>Dữ liệu làm sạch.</w:t>
      </w:r>
    </w:p>
    <w:p w14:paraId="0C4FD6DA" w14:textId="77777777" w:rsidR="00186F71" w:rsidRPr="00186F71" w:rsidRDefault="00186F71" w:rsidP="00186F71">
      <w:pPr>
        <w:jc w:val="both"/>
        <w:rPr>
          <w:rFonts w:ascii="Arial" w:hAnsi="Arial" w:cs="Arial"/>
          <w:sz w:val="36"/>
          <w:szCs w:val="36"/>
          <w:lang w:val="vi-VN"/>
        </w:rPr>
      </w:pPr>
    </w:p>
    <w:p w14:paraId="6845EFC6" w14:textId="46846849" w:rsidR="00F52238" w:rsidRPr="00CD7CB3" w:rsidRDefault="00F52238" w:rsidP="00CD7CB3">
      <w:pPr>
        <w:pStyle w:val="oancuaDanhsach"/>
        <w:numPr>
          <w:ilvl w:val="0"/>
          <w:numId w:val="20"/>
        </w:numPr>
        <w:jc w:val="both"/>
        <w:rPr>
          <w:rFonts w:ascii="Arial" w:hAnsi="Arial" w:cs="Arial"/>
          <w:b/>
          <w:bCs/>
          <w:sz w:val="44"/>
          <w:szCs w:val="44"/>
          <w:lang w:val="vi-VN"/>
        </w:rPr>
      </w:pPr>
      <w:r w:rsidRPr="008E171A">
        <w:rPr>
          <w:rFonts w:ascii="Arial" w:hAnsi="Arial" w:cs="Arial"/>
          <w:b/>
          <w:bCs/>
          <w:sz w:val="44"/>
          <w:szCs w:val="44"/>
          <w:lang w:val="vi-VN"/>
        </w:rPr>
        <w:t xml:space="preserve">Áp dụng phương pháp phân </w:t>
      </w:r>
      <w:r w:rsidRPr="00CD7CB3">
        <w:rPr>
          <w:rFonts w:ascii="Arial" w:hAnsi="Arial" w:cs="Arial"/>
          <w:b/>
          <w:bCs/>
          <w:sz w:val="44"/>
          <w:szCs w:val="44"/>
          <w:lang w:val="vi-VN"/>
        </w:rPr>
        <w:t>tích:</w:t>
      </w:r>
    </w:p>
    <w:p w14:paraId="5D0E9CC1" w14:textId="77777777" w:rsidR="009B5E68" w:rsidRDefault="009B5E68" w:rsidP="009B5E68">
      <w:pPr>
        <w:pStyle w:val="oancuaDanhsach"/>
        <w:ind w:left="432"/>
        <w:jc w:val="both"/>
        <w:rPr>
          <w:rFonts w:ascii="Arial" w:hAnsi="Arial" w:cs="Arial"/>
          <w:sz w:val="36"/>
          <w:szCs w:val="36"/>
          <w:lang w:val="vi-VN"/>
        </w:rPr>
      </w:pPr>
    </w:p>
    <w:p w14:paraId="1CD2AAC5" w14:textId="77777777" w:rsidR="00D24580" w:rsidRDefault="00D24580" w:rsidP="00D24580">
      <w:pPr>
        <w:pStyle w:val="oancuaDanhsach"/>
        <w:ind w:left="432"/>
        <w:jc w:val="both"/>
        <w:rPr>
          <w:rFonts w:ascii="Arial" w:hAnsi="Arial" w:cs="Arial"/>
          <w:sz w:val="36"/>
          <w:szCs w:val="36"/>
          <w:lang w:val="vi-VN"/>
        </w:rPr>
      </w:pPr>
      <w:r w:rsidRPr="00D24580">
        <w:rPr>
          <w:rFonts w:ascii="Arial" w:hAnsi="Arial" w:cs="Arial"/>
          <w:sz w:val="36"/>
          <w:szCs w:val="36"/>
          <w:lang w:val="vi-VN"/>
        </w:rPr>
        <w:br/>
        <w:t>Bước tiếp theo trong quá trình phân tích dữ liệu là áp dụng phương pháp phân tích để hiểu rõ hơn về thông tin chứa đựng trong bộ dữ liệu Top 1000 YouTube Channels. Sau khi đã có dữ liệu sạch và đã xử lý, tôi sử dụng các thư viện phân tích và trực quan hóa dữ liệu trong Python để khám phá các mô hình, xu hướng và mối quan hệ trong dữ liệu.</w:t>
      </w:r>
    </w:p>
    <w:p w14:paraId="5B00981E" w14:textId="77777777" w:rsidR="00D24580" w:rsidRPr="00D24580" w:rsidRDefault="00D24580" w:rsidP="00D24580">
      <w:pPr>
        <w:pStyle w:val="oancuaDanhsach"/>
        <w:ind w:left="432"/>
        <w:jc w:val="both"/>
        <w:rPr>
          <w:rFonts w:ascii="Arial" w:hAnsi="Arial" w:cs="Arial"/>
          <w:sz w:val="36"/>
          <w:szCs w:val="36"/>
          <w:lang w:val="vi-VN"/>
        </w:rPr>
      </w:pPr>
    </w:p>
    <w:p w14:paraId="58EE05E8" w14:textId="77777777" w:rsidR="00D24580" w:rsidRDefault="00D24580" w:rsidP="00D24580">
      <w:pPr>
        <w:pStyle w:val="oancuaDanhsach"/>
        <w:ind w:left="432"/>
        <w:jc w:val="both"/>
        <w:rPr>
          <w:rFonts w:ascii="Arial" w:hAnsi="Arial" w:cs="Arial"/>
          <w:sz w:val="36"/>
          <w:szCs w:val="36"/>
          <w:lang w:val="vi-VN"/>
        </w:rPr>
      </w:pPr>
      <w:r w:rsidRPr="00D24580">
        <w:rPr>
          <w:rFonts w:ascii="Arial" w:hAnsi="Arial" w:cs="Arial"/>
          <w:sz w:val="36"/>
          <w:szCs w:val="36"/>
          <w:lang w:val="vi-VN"/>
        </w:rPr>
        <w:t xml:space="preserve">Tôi sử dụng các thư viện như Matplotlib, Seaborn và Plotly để tạo các biểu đồ, đồ thị và biểu đồ tương tác. Các biểu đồ này giúp tôi trực quan hóa dữ liệu và hiểu rõ hơn về mối quan hệ giữa các biến số trong bộ dữ liệu. </w:t>
      </w:r>
      <w:r w:rsidRPr="00D24580">
        <w:rPr>
          <w:rFonts w:ascii="Arial" w:hAnsi="Arial" w:cs="Arial"/>
          <w:sz w:val="36"/>
          <w:szCs w:val="36"/>
          <w:lang w:val="vi-VN"/>
        </w:rPr>
        <w:lastRenderedPageBreak/>
        <w:t>Tôi cũng sử dụng các phép tính thống kê và phân tích để tìm hiểu các đặc điểm, xu hướng và mô hình trong dữ liệu.</w:t>
      </w:r>
    </w:p>
    <w:p w14:paraId="50A563C7" w14:textId="77777777" w:rsidR="00D24580" w:rsidRPr="00D24580" w:rsidRDefault="00D24580" w:rsidP="00D24580">
      <w:pPr>
        <w:pStyle w:val="oancuaDanhsach"/>
        <w:ind w:left="432"/>
        <w:jc w:val="both"/>
        <w:rPr>
          <w:rFonts w:ascii="Arial" w:hAnsi="Arial" w:cs="Arial"/>
          <w:sz w:val="36"/>
          <w:szCs w:val="36"/>
          <w:lang w:val="vi-VN"/>
        </w:rPr>
      </w:pPr>
    </w:p>
    <w:p w14:paraId="3E6573EB" w14:textId="55280B4E" w:rsidR="00D24580" w:rsidRDefault="00D24580" w:rsidP="00D24580">
      <w:pPr>
        <w:pStyle w:val="oancuaDanhsach"/>
        <w:ind w:left="432"/>
        <w:jc w:val="both"/>
        <w:rPr>
          <w:rFonts w:ascii="Arial" w:hAnsi="Arial" w:cs="Arial"/>
          <w:sz w:val="36"/>
          <w:szCs w:val="36"/>
          <w:lang w:val="vi-VN"/>
        </w:rPr>
      </w:pPr>
      <w:r w:rsidRPr="00D24580">
        <w:rPr>
          <w:rFonts w:ascii="Arial" w:hAnsi="Arial" w:cs="Arial"/>
          <w:sz w:val="36"/>
          <w:szCs w:val="36"/>
          <w:lang w:val="vi-VN"/>
        </w:rPr>
        <w:t>Ngoài ra, để trình bày và thể hiện kết quả phân tích một cách chuyên sâu hơn, tôi đã tạo một Dashbroad bằng Power BI. Dashbroad này cung cấp một giao diện trực quan và tương tác để trình bày thông tin, đồ thị và kết quả phân tích một cách dễ hiểu và hấp dẫn hơn.</w:t>
      </w:r>
    </w:p>
    <w:p w14:paraId="2232A022" w14:textId="7C468739" w:rsidR="00E47951" w:rsidRDefault="00E47951" w:rsidP="00D24580">
      <w:pPr>
        <w:pStyle w:val="oancuaDanhsach"/>
        <w:ind w:left="432"/>
        <w:jc w:val="both"/>
        <w:rPr>
          <w:rFonts w:ascii="Arial" w:hAnsi="Arial" w:cs="Arial"/>
          <w:sz w:val="36"/>
          <w:szCs w:val="36"/>
          <w:lang w:val="vi-VN"/>
        </w:rPr>
      </w:pPr>
      <w:r>
        <w:rPr>
          <w:noProof/>
        </w:rPr>
        <w:drawing>
          <wp:anchor distT="0" distB="0" distL="114300" distR="114300" simplePos="0" relativeHeight="251679744" behindDoc="0" locked="0" layoutInCell="1" allowOverlap="1" wp14:anchorId="3298C82A" wp14:editId="4A02B747">
            <wp:simplePos x="0" y="0"/>
            <wp:positionH relativeFrom="column">
              <wp:posOffset>144328</wp:posOffset>
            </wp:positionH>
            <wp:positionV relativeFrom="paragraph">
              <wp:posOffset>448442</wp:posOffset>
            </wp:positionV>
            <wp:extent cx="5943600" cy="3122295"/>
            <wp:effectExtent l="0" t="0" r="0" b="1905"/>
            <wp:wrapTopAndBottom/>
            <wp:docPr id="1074972627" name="Hình ảnh 1" descr="Ảnh có chứa văn bản, phần mềm, số,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972627" name="Hình ảnh 1" descr="Ảnh có chứa văn bản, phần mềm, số, Biểu tượng máy tính&#10;&#10;Mô tả được tạo tự động"/>
                    <pic:cNvPicPr/>
                  </pic:nvPicPr>
                  <pic:blipFill>
                    <a:blip r:embed="rId15"/>
                    <a:stretch>
                      <a:fillRect/>
                    </a:stretch>
                  </pic:blipFill>
                  <pic:spPr>
                    <a:xfrm>
                      <a:off x="0" y="0"/>
                      <a:ext cx="5943600" cy="3122295"/>
                    </a:xfrm>
                    <a:prstGeom prst="rect">
                      <a:avLst/>
                    </a:prstGeom>
                  </pic:spPr>
                </pic:pic>
              </a:graphicData>
            </a:graphic>
          </wp:anchor>
        </w:drawing>
      </w:r>
    </w:p>
    <w:p w14:paraId="196AD140" w14:textId="4EEE8320" w:rsidR="00D24580" w:rsidRDefault="00E47951" w:rsidP="00D24580">
      <w:pPr>
        <w:pStyle w:val="oancuaDanhsach"/>
        <w:ind w:left="432"/>
        <w:jc w:val="both"/>
        <w:rPr>
          <w:rFonts w:ascii="Arial" w:hAnsi="Arial" w:cs="Arial"/>
          <w:sz w:val="36"/>
          <w:szCs w:val="36"/>
          <w:lang w:val="vi-VN"/>
        </w:rPr>
      </w:pPr>
      <w:r w:rsidRPr="006F1F1A">
        <w:rPr>
          <w:rFonts w:ascii="Arial" w:hAnsi="Arial" w:cs="Arial"/>
          <w:sz w:val="36"/>
          <w:szCs w:val="36"/>
          <w:lang w:val="vi-VN"/>
        </w:rPr>
        <w:lastRenderedPageBreak/>
        <w:drawing>
          <wp:anchor distT="0" distB="0" distL="114300" distR="114300" simplePos="0" relativeHeight="251676672" behindDoc="0" locked="0" layoutInCell="1" allowOverlap="1" wp14:anchorId="4233DF45" wp14:editId="49B82D13">
            <wp:simplePos x="0" y="0"/>
            <wp:positionH relativeFrom="margin">
              <wp:align>center</wp:align>
            </wp:positionH>
            <wp:positionV relativeFrom="paragraph">
              <wp:posOffset>4082201</wp:posOffset>
            </wp:positionV>
            <wp:extent cx="5943600" cy="3425825"/>
            <wp:effectExtent l="0" t="0" r="0" b="3175"/>
            <wp:wrapTopAndBottom/>
            <wp:docPr id="26972400" name="Hình ảnh 1" descr="Ảnh có chứa văn bản, Phông chữ, hà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2400" name="Hình ảnh 1" descr="Ảnh có chứa văn bản, Phông chữ, hàng, số&#10;&#10;Mô tả được tạo tự động"/>
                    <pic:cNvPicPr/>
                  </pic:nvPicPr>
                  <pic:blipFill>
                    <a:blip r:embed="rId16"/>
                    <a:stretch>
                      <a:fillRect/>
                    </a:stretch>
                  </pic:blipFill>
                  <pic:spPr>
                    <a:xfrm>
                      <a:off x="0" y="0"/>
                      <a:ext cx="5943600" cy="3425825"/>
                    </a:xfrm>
                    <a:prstGeom prst="rect">
                      <a:avLst/>
                    </a:prstGeom>
                  </pic:spPr>
                </pic:pic>
              </a:graphicData>
            </a:graphic>
          </wp:anchor>
        </w:drawing>
      </w:r>
      <w:r w:rsidRPr="0067130F">
        <w:rPr>
          <w:rFonts w:ascii="Arial" w:hAnsi="Arial" w:cs="Arial"/>
          <w:sz w:val="36"/>
          <w:szCs w:val="36"/>
          <w:lang w:val="vi-VN"/>
        </w:rPr>
        <w:t xml:space="preserve"> </w:t>
      </w:r>
      <w:r w:rsidR="0067130F" w:rsidRPr="0067130F">
        <w:rPr>
          <w:rFonts w:ascii="Arial" w:hAnsi="Arial" w:cs="Arial"/>
          <w:sz w:val="36"/>
          <w:szCs w:val="36"/>
          <w:lang w:val="vi-VN"/>
        </w:rPr>
        <w:drawing>
          <wp:anchor distT="0" distB="0" distL="114300" distR="114300" simplePos="0" relativeHeight="251675648" behindDoc="0" locked="0" layoutInCell="1" allowOverlap="1" wp14:anchorId="191A935A" wp14:editId="3EBA2A27">
            <wp:simplePos x="0" y="0"/>
            <wp:positionH relativeFrom="margin">
              <wp:align>right</wp:align>
            </wp:positionH>
            <wp:positionV relativeFrom="paragraph">
              <wp:posOffset>512577</wp:posOffset>
            </wp:positionV>
            <wp:extent cx="5943600" cy="3429635"/>
            <wp:effectExtent l="0" t="0" r="0" b="0"/>
            <wp:wrapTopAndBottom/>
            <wp:docPr id="1960149646" name="Hình ảnh 1" descr="Ảnh có chứa văn bản, ảnh chụp màn hình, hàng,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49646" name="Hình ảnh 1" descr="Ảnh có chứa văn bản, ảnh chụp màn hình, hàng, phần mềm&#10;&#10;Mô tả được tạo tự động"/>
                    <pic:cNvPicPr/>
                  </pic:nvPicPr>
                  <pic:blipFill>
                    <a:blip r:embed="rId17"/>
                    <a:stretch>
                      <a:fillRect/>
                    </a:stretch>
                  </pic:blipFill>
                  <pic:spPr>
                    <a:xfrm>
                      <a:off x="0" y="0"/>
                      <a:ext cx="5943600" cy="3429635"/>
                    </a:xfrm>
                    <a:prstGeom prst="rect">
                      <a:avLst/>
                    </a:prstGeom>
                  </pic:spPr>
                </pic:pic>
              </a:graphicData>
            </a:graphic>
          </wp:anchor>
        </w:drawing>
      </w:r>
    </w:p>
    <w:p w14:paraId="3B9C62FD" w14:textId="2F85D8EF" w:rsidR="0067130F" w:rsidRDefault="0067130F" w:rsidP="00D24580">
      <w:pPr>
        <w:pStyle w:val="oancuaDanhsach"/>
        <w:ind w:left="432"/>
        <w:jc w:val="both"/>
        <w:rPr>
          <w:rFonts w:ascii="Arial" w:hAnsi="Arial" w:cs="Arial"/>
          <w:sz w:val="36"/>
          <w:szCs w:val="36"/>
          <w:lang w:val="vi-VN"/>
        </w:rPr>
      </w:pPr>
    </w:p>
    <w:p w14:paraId="0A47A807" w14:textId="6FDEE34B" w:rsidR="006F1F1A" w:rsidRDefault="006F1F1A" w:rsidP="00D24580">
      <w:pPr>
        <w:pStyle w:val="oancuaDanhsach"/>
        <w:ind w:left="432"/>
        <w:jc w:val="both"/>
        <w:rPr>
          <w:rFonts w:ascii="Arial" w:hAnsi="Arial" w:cs="Arial"/>
          <w:sz w:val="36"/>
          <w:szCs w:val="36"/>
          <w:lang w:val="vi-VN"/>
        </w:rPr>
      </w:pPr>
    </w:p>
    <w:p w14:paraId="7E3708D0" w14:textId="5FDF6F93" w:rsidR="0067130F" w:rsidRPr="00E47951" w:rsidRDefault="00E47951" w:rsidP="00E47951">
      <w:pPr>
        <w:ind w:left="0"/>
        <w:jc w:val="both"/>
        <w:rPr>
          <w:rFonts w:ascii="Arial" w:hAnsi="Arial" w:cs="Arial"/>
          <w:sz w:val="36"/>
          <w:szCs w:val="36"/>
          <w:lang w:val="vi-VN"/>
        </w:rPr>
      </w:pPr>
      <w:r w:rsidRPr="00C50805">
        <w:rPr>
          <w:lang w:val="vi-VN"/>
        </w:rPr>
        <w:lastRenderedPageBreak/>
        <w:drawing>
          <wp:anchor distT="0" distB="0" distL="114300" distR="114300" simplePos="0" relativeHeight="251677696" behindDoc="0" locked="0" layoutInCell="1" allowOverlap="1" wp14:anchorId="5D15B88D" wp14:editId="5753D767">
            <wp:simplePos x="0" y="0"/>
            <wp:positionH relativeFrom="column">
              <wp:posOffset>116859</wp:posOffset>
            </wp:positionH>
            <wp:positionV relativeFrom="paragraph">
              <wp:posOffset>253497</wp:posOffset>
            </wp:positionV>
            <wp:extent cx="5943600" cy="3390900"/>
            <wp:effectExtent l="0" t="0" r="0" b="0"/>
            <wp:wrapTopAndBottom/>
            <wp:docPr id="1939785961" name="Hình ảnh 1" descr="Ảnh có chứa văn bản, bản đồ, ảnh chụp màn hình, tập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85961" name="Hình ảnh 1" descr="Ảnh có chứa văn bản, bản đồ, ảnh chụp màn hình, tập bản đồ&#10;&#10;Mô tả được tạo tự động"/>
                    <pic:cNvPicPr/>
                  </pic:nvPicPr>
                  <pic:blipFill>
                    <a:blip r:embed="rId18"/>
                    <a:stretch>
                      <a:fillRect/>
                    </a:stretch>
                  </pic:blipFill>
                  <pic:spPr>
                    <a:xfrm>
                      <a:off x="0" y="0"/>
                      <a:ext cx="5943600" cy="3390900"/>
                    </a:xfrm>
                    <a:prstGeom prst="rect">
                      <a:avLst/>
                    </a:prstGeom>
                  </pic:spPr>
                </pic:pic>
              </a:graphicData>
            </a:graphic>
          </wp:anchor>
        </w:drawing>
      </w:r>
    </w:p>
    <w:p w14:paraId="63361C5C" w14:textId="7172F6BD" w:rsidR="006F1F1A" w:rsidRPr="00D24580" w:rsidRDefault="006F1F1A" w:rsidP="00D24580">
      <w:pPr>
        <w:pStyle w:val="oancuaDanhsach"/>
        <w:ind w:left="432"/>
        <w:jc w:val="both"/>
        <w:rPr>
          <w:rFonts w:ascii="Arial" w:hAnsi="Arial" w:cs="Arial"/>
          <w:sz w:val="36"/>
          <w:szCs w:val="36"/>
          <w:lang w:val="vi-VN"/>
        </w:rPr>
      </w:pPr>
    </w:p>
    <w:p w14:paraId="551CC1A8" w14:textId="32C2E062" w:rsidR="00D24580" w:rsidRDefault="00D24580" w:rsidP="00D24580">
      <w:pPr>
        <w:pStyle w:val="oancuaDanhsach"/>
        <w:ind w:left="432"/>
        <w:jc w:val="both"/>
        <w:rPr>
          <w:rFonts w:ascii="Arial" w:hAnsi="Arial" w:cs="Arial"/>
          <w:sz w:val="36"/>
          <w:szCs w:val="36"/>
          <w:lang w:val="vi-VN"/>
        </w:rPr>
      </w:pPr>
      <w:r w:rsidRPr="00D24580">
        <w:rPr>
          <w:rFonts w:ascii="Arial" w:hAnsi="Arial" w:cs="Arial"/>
          <w:sz w:val="36"/>
          <w:szCs w:val="36"/>
          <w:lang w:val="vi-VN"/>
        </w:rPr>
        <w:t>Thông qua việc áp dụng phương pháp phân tích và sử dụng các công cụ phân tích và trực quan hóa, tôi có thể tìm ra các xu hướng, mô hình và thông tin quan trọng trong bộ dữ liệu Top 1000 YouTube Channels. Những phân tích này sẽ giúp ta hiểu rõ hơn về sự phát triển và thành công của các kênh YouTube, mối quan hệ giữa số lượng đăng ký, lượt xem và số lượng video, cũng như đánh giá và đưa ra gợi ý cho việc xây dựng và quản lý kênh YouTube trong tương lai.</w:t>
      </w:r>
    </w:p>
    <w:p w14:paraId="00BC3402" w14:textId="70F88782" w:rsidR="00D24580" w:rsidRPr="00D24580" w:rsidRDefault="00D24580" w:rsidP="00D24580">
      <w:pPr>
        <w:pStyle w:val="oancuaDanhsach"/>
        <w:ind w:left="432"/>
        <w:jc w:val="both"/>
        <w:rPr>
          <w:rFonts w:ascii="Arial" w:hAnsi="Arial" w:cs="Arial"/>
          <w:sz w:val="36"/>
          <w:szCs w:val="36"/>
          <w:lang w:val="vi-VN"/>
        </w:rPr>
      </w:pPr>
    </w:p>
    <w:p w14:paraId="4B3E2837" w14:textId="77777777" w:rsidR="00D24580" w:rsidRPr="00D24580" w:rsidRDefault="00D24580" w:rsidP="00D24580">
      <w:pPr>
        <w:pStyle w:val="oancuaDanhsach"/>
        <w:ind w:left="432"/>
        <w:jc w:val="both"/>
        <w:rPr>
          <w:rFonts w:ascii="Arial" w:hAnsi="Arial" w:cs="Arial"/>
          <w:sz w:val="36"/>
          <w:szCs w:val="36"/>
          <w:lang w:val="vi-VN"/>
        </w:rPr>
      </w:pPr>
      <w:r w:rsidRPr="00D24580">
        <w:rPr>
          <w:rFonts w:ascii="Arial" w:hAnsi="Arial" w:cs="Arial"/>
          <w:sz w:val="36"/>
          <w:szCs w:val="36"/>
          <w:lang w:val="vi-VN"/>
        </w:rPr>
        <w:t xml:space="preserve">Tất cả các kết quả phân tích, biểu đồ, và thông tin chi tiết về quá trình phân tích sẽ được trình bày chi tiết và minh bạch trong file notebook và Dashbroad, giúp bạn có cái nhìn tổng quan và chi tiết về bộ dữ liệu Top 1000 </w:t>
      </w:r>
      <w:r w:rsidRPr="00D24580">
        <w:rPr>
          <w:rFonts w:ascii="Arial" w:hAnsi="Arial" w:cs="Arial"/>
          <w:sz w:val="36"/>
          <w:szCs w:val="36"/>
          <w:lang w:val="vi-VN"/>
        </w:rPr>
        <w:lastRenderedPageBreak/>
        <w:t>YouTube Channels và các kết quả phân tích mà tôi đã thực hiện.</w:t>
      </w:r>
    </w:p>
    <w:p w14:paraId="5137ADA0" w14:textId="77777777" w:rsidR="002C370A" w:rsidRDefault="002C370A" w:rsidP="009B5E68">
      <w:pPr>
        <w:pStyle w:val="oancuaDanhsach"/>
        <w:ind w:left="432"/>
        <w:jc w:val="both"/>
        <w:rPr>
          <w:rFonts w:ascii="Arial" w:hAnsi="Arial" w:cs="Arial"/>
          <w:sz w:val="36"/>
          <w:szCs w:val="36"/>
          <w:lang w:val="vi-VN"/>
        </w:rPr>
      </w:pPr>
    </w:p>
    <w:p w14:paraId="4FFFCEB4" w14:textId="25B161A2" w:rsidR="00F52238" w:rsidRPr="00CD7CB3" w:rsidRDefault="00F52238" w:rsidP="00CD7CB3">
      <w:pPr>
        <w:pStyle w:val="oancuaDanhsach"/>
        <w:numPr>
          <w:ilvl w:val="0"/>
          <w:numId w:val="20"/>
        </w:numPr>
        <w:jc w:val="both"/>
        <w:rPr>
          <w:rFonts w:ascii="Arial" w:hAnsi="Arial" w:cs="Arial"/>
          <w:b/>
          <w:bCs/>
          <w:sz w:val="44"/>
          <w:szCs w:val="44"/>
          <w:lang w:val="vi-VN"/>
        </w:rPr>
      </w:pPr>
      <w:r w:rsidRPr="008E171A">
        <w:rPr>
          <w:rFonts w:ascii="Arial" w:hAnsi="Arial" w:cs="Arial"/>
          <w:b/>
          <w:bCs/>
          <w:sz w:val="44"/>
          <w:szCs w:val="44"/>
          <w:lang w:val="vi-VN"/>
        </w:rPr>
        <w:t>Trình bày kết quả:</w:t>
      </w:r>
    </w:p>
    <w:p w14:paraId="1CBDC575" w14:textId="77777777" w:rsidR="00FA4051" w:rsidRDefault="00FA4051" w:rsidP="00AB5A55">
      <w:pPr>
        <w:jc w:val="both"/>
        <w:rPr>
          <w:rFonts w:ascii="Arial" w:hAnsi="Arial" w:cs="Arial"/>
          <w:sz w:val="36"/>
          <w:szCs w:val="36"/>
          <w:lang w:val="vi-VN"/>
        </w:rPr>
      </w:pPr>
    </w:p>
    <w:p w14:paraId="1FEA249A" w14:textId="77777777" w:rsidR="001E5924" w:rsidRPr="001E5924" w:rsidRDefault="001E5924" w:rsidP="001E5924">
      <w:pPr>
        <w:jc w:val="both"/>
        <w:rPr>
          <w:rFonts w:ascii="Arial" w:hAnsi="Arial" w:cs="Arial"/>
          <w:sz w:val="36"/>
          <w:szCs w:val="36"/>
          <w:lang w:val="vi-VN"/>
        </w:rPr>
      </w:pPr>
      <w:r w:rsidRPr="001E5924">
        <w:rPr>
          <w:rFonts w:ascii="Arial" w:hAnsi="Arial" w:cs="Arial"/>
          <w:sz w:val="36"/>
          <w:szCs w:val="36"/>
          <w:lang w:val="vi-VN"/>
        </w:rPr>
        <w:t>Dự án phân tích dữ liệu trên top 1000 YouTube Channels đã đem lại nhiều thông tin quan trọng về môi trường YouTube và yếu tố ảnh hưởng đến sự phát triển và thành công của các kênh. Dưới đây là những kết quả đạt được trong quá trình phân tích:</w:t>
      </w:r>
    </w:p>
    <w:p w14:paraId="748AF8DD" w14:textId="77777777" w:rsidR="001E5924" w:rsidRPr="001E5924" w:rsidRDefault="001E5924" w:rsidP="001E5924">
      <w:pPr>
        <w:numPr>
          <w:ilvl w:val="0"/>
          <w:numId w:val="18"/>
        </w:numPr>
        <w:jc w:val="both"/>
        <w:rPr>
          <w:rFonts w:ascii="Arial" w:hAnsi="Arial" w:cs="Arial"/>
          <w:sz w:val="36"/>
          <w:szCs w:val="36"/>
          <w:lang w:val="vi-VN"/>
        </w:rPr>
      </w:pPr>
      <w:r w:rsidRPr="001E5924">
        <w:rPr>
          <w:rFonts w:ascii="Arial" w:hAnsi="Arial" w:cs="Arial"/>
          <w:sz w:val="36"/>
          <w:szCs w:val="36"/>
          <w:lang w:val="vi-VN"/>
        </w:rPr>
        <w:t>Phân loại các danh mục kênh: Dự án đã xác định và phân loại các danh mục kênh phổ biến nhất trên YouTube. Điều này giúp hiểu rõ hơn về sở thích và nhu cầu giải trí của người dùng YouTube, từ đó tạo ra các nội dung phù hợp và thu hút đối tượng khán giả mong muốn.</w:t>
      </w:r>
    </w:p>
    <w:p w14:paraId="127A3D16" w14:textId="77777777" w:rsidR="001E5924" w:rsidRPr="001E5924" w:rsidRDefault="001E5924" w:rsidP="001E5924">
      <w:pPr>
        <w:numPr>
          <w:ilvl w:val="0"/>
          <w:numId w:val="18"/>
        </w:numPr>
        <w:jc w:val="both"/>
        <w:rPr>
          <w:rFonts w:ascii="Arial" w:hAnsi="Arial" w:cs="Arial"/>
          <w:sz w:val="36"/>
          <w:szCs w:val="36"/>
          <w:lang w:val="vi-VN"/>
        </w:rPr>
      </w:pPr>
      <w:r w:rsidRPr="001E5924">
        <w:rPr>
          <w:rFonts w:ascii="Arial" w:hAnsi="Arial" w:cs="Arial"/>
          <w:sz w:val="36"/>
          <w:szCs w:val="36"/>
          <w:lang w:val="vi-VN"/>
        </w:rPr>
        <w:t>Tương quan giữa lượt đăng ký, lượt xem và số lượng video: Qua phân tích, đã được nhìn thấy mối quan hệ giữa các yếu tố này. Lượt đăng ký có mối tương quan mạnh với lượt xem, trong khi số lượng video không có mối tương quan đáng kể. Điều này cho thấy rằng sự quan tâm của khán giả chủ yếu tập trung vào lượt xem và chất lượng nội dung, chứ không phải chỉ số lượng video.</w:t>
      </w:r>
    </w:p>
    <w:p w14:paraId="76861FC6" w14:textId="77777777" w:rsidR="001E5924" w:rsidRPr="001E5924" w:rsidRDefault="001E5924" w:rsidP="001E5924">
      <w:pPr>
        <w:numPr>
          <w:ilvl w:val="0"/>
          <w:numId w:val="18"/>
        </w:numPr>
        <w:jc w:val="both"/>
        <w:rPr>
          <w:rFonts w:ascii="Arial" w:hAnsi="Arial" w:cs="Arial"/>
          <w:sz w:val="36"/>
          <w:szCs w:val="36"/>
          <w:lang w:val="vi-VN"/>
        </w:rPr>
      </w:pPr>
      <w:r w:rsidRPr="001E5924">
        <w:rPr>
          <w:rFonts w:ascii="Arial" w:hAnsi="Arial" w:cs="Arial"/>
          <w:sz w:val="36"/>
          <w:szCs w:val="36"/>
          <w:lang w:val="vi-VN"/>
        </w:rPr>
        <w:t>Các kênh nổi tiếng: Dự án đã xác định được các kênh có số lượng người đăng ký cao nhất trên YouTube. Việc nghiên cứu các kênh này có thể giúp hiểu được các yếu tố thành công và chiến lược xây dựng kênh hiệu quả.</w:t>
      </w:r>
    </w:p>
    <w:p w14:paraId="127DE445" w14:textId="77777777" w:rsidR="001E5924" w:rsidRPr="001E5924" w:rsidRDefault="001E5924" w:rsidP="001E5924">
      <w:pPr>
        <w:numPr>
          <w:ilvl w:val="0"/>
          <w:numId w:val="18"/>
        </w:numPr>
        <w:jc w:val="both"/>
        <w:rPr>
          <w:rFonts w:ascii="Arial" w:hAnsi="Arial" w:cs="Arial"/>
          <w:sz w:val="36"/>
          <w:szCs w:val="36"/>
          <w:lang w:val="vi-VN"/>
        </w:rPr>
      </w:pPr>
      <w:r w:rsidRPr="001E5924">
        <w:rPr>
          <w:rFonts w:ascii="Arial" w:hAnsi="Arial" w:cs="Arial"/>
          <w:sz w:val="36"/>
          <w:szCs w:val="36"/>
          <w:lang w:val="vi-VN"/>
        </w:rPr>
        <w:lastRenderedPageBreak/>
        <w:t>Phân tích theo năm thành lập: Bằng cách phân tích số lượng kênh được tạo ra trong các năm khác nhau, chúng ta có thể nhận thấy xu hướng và sự phát triển của YouTube qua thời gian. Điều này có thể giúp các nhà sáng tạo nội dung lên kế hoạch và đưa ra chiến lược phù hợp.</w:t>
      </w:r>
    </w:p>
    <w:p w14:paraId="02AAEFEE" w14:textId="77777777" w:rsidR="001E5924" w:rsidRPr="001E5924" w:rsidRDefault="001E5924" w:rsidP="001E5924">
      <w:pPr>
        <w:numPr>
          <w:ilvl w:val="0"/>
          <w:numId w:val="18"/>
        </w:numPr>
        <w:jc w:val="both"/>
        <w:rPr>
          <w:rFonts w:ascii="Arial" w:hAnsi="Arial" w:cs="Arial"/>
          <w:sz w:val="36"/>
          <w:szCs w:val="36"/>
          <w:lang w:val="vi-VN"/>
        </w:rPr>
      </w:pPr>
      <w:r w:rsidRPr="001E5924">
        <w:rPr>
          <w:rFonts w:ascii="Arial" w:hAnsi="Arial" w:cs="Arial"/>
          <w:sz w:val="36"/>
          <w:szCs w:val="36"/>
          <w:lang w:val="vi-VN"/>
        </w:rPr>
        <w:t>Thay đổi và cạnh tranh trên YouTube: Dự án đã tìm hiểu về sự thay đổi và cạnh tranh trong các danh mục kênh và chất lượng nội dung trên YouTube. Điều này nhấn mạnh sự quan trọng của việc duy trì sự sáng tạo và đổi mới trong việc sản xuất nội dung để thu hút và giữ chân khán giả.</w:t>
      </w:r>
    </w:p>
    <w:p w14:paraId="72C32E29" w14:textId="77777777" w:rsidR="001E5924" w:rsidRPr="001E5924" w:rsidRDefault="001E5924" w:rsidP="001E5924">
      <w:pPr>
        <w:numPr>
          <w:ilvl w:val="0"/>
          <w:numId w:val="18"/>
        </w:numPr>
        <w:jc w:val="both"/>
        <w:rPr>
          <w:rFonts w:ascii="Arial" w:hAnsi="Arial" w:cs="Arial"/>
          <w:sz w:val="36"/>
          <w:szCs w:val="36"/>
          <w:lang w:val="vi-VN"/>
        </w:rPr>
      </w:pPr>
      <w:r w:rsidRPr="001E5924">
        <w:rPr>
          <w:rFonts w:ascii="Arial" w:hAnsi="Arial" w:cs="Arial"/>
          <w:sz w:val="36"/>
          <w:szCs w:val="36"/>
          <w:lang w:val="vi-VN"/>
        </w:rPr>
        <w:t>Tương quan giữa lượt xem và số lượng người đăng ký: Dự án đã phân tích tương quan giữa lượt xem và số lượng người đăng ký trên YouTube. Kết quả cho thấy rằng sự tăng trưởng số lượng người đăng ký có thể tác động đến lượt xem của một kênh. Điều này đặt ra tầm quan trọng của việc xây dựng và duy trì một cộng đồng người hâm mộ trung thành để tăng cường tương tác và lượt xem trên YouTube.</w:t>
      </w:r>
    </w:p>
    <w:p w14:paraId="44CEDDA6" w14:textId="77777777" w:rsidR="001E5924" w:rsidRPr="001E5924" w:rsidRDefault="001E5924" w:rsidP="001E5924">
      <w:pPr>
        <w:jc w:val="both"/>
        <w:rPr>
          <w:rFonts w:ascii="Arial" w:hAnsi="Arial" w:cs="Arial"/>
          <w:sz w:val="36"/>
          <w:szCs w:val="36"/>
          <w:lang w:val="vi-VN"/>
        </w:rPr>
      </w:pPr>
      <w:r w:rsidRPr="001E5924">
        <w:rPr>
          <w:rFonts w:ascii="Arial" w:hAnsi="Arial" w:cs="Arial"/>
          <w:sz w:val="36"/>
          <w:szCs w:val="36"/>
          <w:lang w:val="vi-VN"/>
        </w:rPr>
        <w:t>Tổng quát lại, dự án đã cung cấp cái nhìn tổng quan và thông tin chi tiết về môi trường YouTube và các yếu tố quan trọng đối với sự phát triển kênh. Những kết quả này có thể hỗ trợ các nhà sáng tạo nội dung và người dùng YouTube trong việc hiểu rõ hơn về cách tạo dựng và phát triển kênh thành công trên nền tảng này.</w:t>
      </w:r>
    </w:p>
    <w:p w14:paraId="24A94BC2" w14:textId="77777777" w:rsidR="00C50805" w:rsidRDefault="00C50805" w:rsidP="00AB5A55">
      <w:pPr>
        <w:jc w:val="both"/>
        <w:rPr>
          <w:rFonts w:ascii="Arial" w:hAnsi="Arial" w:cs="Arial"/>
          <w:sz w:val="36"/>
          <w:szCs w:val="36"/>
          <w:lang w:val="vi-VN"/>
        </w:rPr>
      </w:pPr>
    </w:p>
    <w:p w14:paraId="1A7FD26A" w14:textId="77777777" w:rsidR="00FA4051" w:rsidRDefault="00FA4051" w:rsidP="00AB5A55">
      <w:pPr>
        <w:jc w:val="both"/>
        <w:rPr>
          <w:rFonts w:ascii="Arial" w:hAnsi="Arial" w:cs="Arial"/>
          <w:sz w:val="36"/>
          <w:szCs w:val="36"/>
          <w:lang w:val="vi-VN"/>
        </w:rPr>
      </w:pPr>
    </w:p>
    <w:p w14:paraId="27AC2E2A" w14:textId="77777777" w:rsidR="00FA4051" w:rsidRDefault="00FA4051" w:rsidP="00AB5A55">
      <w:pPr>
        <w:jc w:val="both"/>
        <w:rPr>
          <w:rFonts w:ascii="Arial" w:hAnsi="Arial" w:cs="Arial"/>
          <w:sz w:val="36"/>
          <w:szCs w:val="36"/>
          <w:lang w:val="vi-VN"/>
        </w:rPr>
      </w:pPr>
    </w:p>
    <w:p w14:paraId="578D8D7D" w14:textId="77777777" w:rsidR="005626FC" w:rsidRPr="005626FC" w:rsidRDefault="005626FC" w:rsidP="005626FC">
      <w:pPr>
        <w:jc w:val="center"/>
        <w:rPr>
          <w:rFonts w:ascii="Arial" w:hAnsi="Arial" w:cs="Arial"/>
          <w:b/>
          <w:bCs/>
          <w:sz w:val="48"/>
          <w:szCs w:val="48"/>
          <w:lang w:val="vi-VN"/>
        </w:rPr>
      </w:pPr>
      <w:r w:rsidRPr="005626FC">
        <w:rPr>
          <w:rFonts w:ascii="Arial" w:hAnsi="Arial" w:cs="Arial"/>
          <w:b/>
          <w:bCs/>
          <w:sz w:val="48"/>
          <w:szCs w:val="48"/>
          <w:lang w:val="vi-VN"/>
        </w:rPr>
        <w:lastRenderedPageBreak/>
        <w:t>Lời kết:</w:t>
      </w:r>
    </w:p>
    <w:p w14:paraId="6C79D66A" w14:textId="77777777" w:rsidR="005626FC" w:rsidRPr="005626FC" w:rsidRDefault="005626FC" w:rsidP="005626FC">
      <w:pPr>
        <w:jc w:val="both"/>
        <w:rPr>
          <w:rFonts w:ascii="Arial" w:hAnsi="Arial" w:cs="Arial"/>
          <w:sz w:val="36"/>
          <w:szCs w:val="36"/>
          <w:lang w:val="vi-VN"/>
        </w:rPr>
      </w:pPr>
      <w:r w:rsidRPr="005626FC">
        <w:rPr>
          <w:rFonts w:ascii="Arial" w:hAnsi="Arial" w:cs="Arial"/>
          <w:sz w:val="36"/>
          <w:szCs w:val="36"/>
          <w:lang w:val="vi-VN"/>
        </w:rPr>
        <w:t>Dự án này là một thử thách thú vị và cũng là cơ hội để tôi áp dụng kiến thức và kỹ năng trong lĩnh vực phân tích dữ liệu và trực quan hóa. Tuy nhiên, tôi nhận thức rằng dự án này chưa hoàn thiện và còn tiềm ẩn những thiếu sót.</w:t>
      </w:r>
    </w:p>
    <w:p w14:paraId="192390D4" w14:textId="77777777" w:rsidR="005626FC" w:rsidRPr="005626FC" w:rsidRDefault="005626FC" w:rsidP="005626FC">
      <w:pPr>
        <w:jc w:val="both"/>
        <w:rPr>
          <w:rFonts w:ascii="Arial" w:hAnsi="Arial" w:cs="Arial"/>
          <w:sz w:val="36"/>
          <w:szCs w:val="36"/>
          <w:lang w:val="vi-VN"/>
        </w:rPr>
      </w:pPr>
      <w:r w:rsidRPr="005626FC">
        <w:rPr>
          <w:rFonts w:ascii="Arial" w:hAnsi="Arial" w:cs="Arial"/>
          <w:sz w:val="36"/>
          <w:szCs w:val="36"/>
          <w:lang w:val="vi-VN"/>
        </w:rPr>
        <w:t>Trong thời gian thực hiện dự án, tôi đã gặp phải một số hạn chế về thời gian và tài nguyên. Điều này đã ảnh hưởng đến khả năng của tôi trong việc tạo ra một bài trình bày hoàn chỉnh và chi tiết hơn. Tôi chưa thể đáp ứng tất cả các yêu cầu và mong muốn của dự án trong thời gian ngắn như mong đợi.</w:t>
      </w:r>
    </w:p>
    <w:p w14:paraId="0477D349" w14:textId="77777777" w:rsidR="005626FC" w:rsidRPr="005626FC" w:rsidRDefault="005626FC" w:rsidP="005626FC">
      <w:pPr>
        <w:jc w:val="both"/>
        <w:rPr>
          <w:rFonts w:ascii="Arial" w:hAnsi="Arial" w:cs="Arial"/>
          <w:sz w:val="36"/>
          <w:szCs w:val="36"/>
          <w:lang w:val="vi-VN"/>
        </w:rPr>
      </w:pPr>
      <w:r w:rsidRPr="005626FC">
        <w:rPr>
          <w:rFonts w:ascii="Arial" w:hAnsi="Arial" w:cs="Arial"/>
          <w:sz w:val="36"/>
          <w:szCs w:val="36"/>
          <w:lang w:val="vi-VN"/>
        </w:rPr>
        <w:t>Tuy nhiên, tôi rất cảm kích sự thông cảm và đánh giá từ DataGenius. Tôi xin cam đoan rằng tôi sẽ tiếp tục nỗ lực hơn để hoàn thiện dự án này và đáp ứng mọi yêu cầu còn thiếu sót trong tương lai.</w:t>
      </w:r>
    </w:p>
    <w:p w14:paraId="03F148D4" w14:textId="77777777" w:rsidR="005626FC" w:rsidRPr="005626FC" w:rsidRDefault="005626FC" w:rsidP="005626FC">
      <w:pPr>
        <w:jc w:val="both"/>
        <w:rPr>
          <w:rFonts w:ascii="Arial" w:hAnsi="Arial" w:cs="Arial"/>
          <w:sz w:val="36"/>
          <w:szCs w:val="36"/>
          <w:lang w:val="vi-VN"/>
        </w:rPr>
      </w:pPr>
      <w:r w:rsidRPr="005626FC">
        <w:rPr>
          <w:rFonts w:ascii="Arial" w:hAnsi="Arial" w:cs="Arial"/>
          <w:sz w:val="36"/>
          <w:szCs w:val="36"/>
          <w:lang w:val="vi-VN"/>
        </w:rPr>
        <w:t>Cuối cùng, tôi xin gửi lời cảm ơn chân thành đến DataGenius và mọi người đã quan tâm và hỗ trợ trong quá trình dự án. Mọi thắc mắc và góp ý xin vui lòng liên hệ với tôi qua địa chỉ email để chúng ta có thể trao đổi và cải thiện dự án thêm.</w:t>
      </w:r>
    </w:p>
    <w:p w14:paraId="4AE9BFED" w14:textId="77777777" w:rsidR="00FA4051" w:rsidRDefault="00FA4051" w:rsidP="00054BE9">
      <w:pPr>
        <w:jc w:val="center"/>
        <w:rPr>
          <w:rFonts w:ascii="Arial" w:hAnsi="Arial" w:cs="Arial"/>
          <w:b/>
          <w:bCs/>
          <w:sz w:val="36"/>
          <w:szCs w:val="36"/>
          <w:lang w:val="vi-VN"/>
        </w:rPr>
      </w:pPr>
    </w:p>
    <w:p w14:paraId="102E50F0" w14:textId="77777777" w:rsidR="00FA4051" w:rsidRDefault="00FA4051" w:rsidP="00054BE9">
      <w:pPr>
        <w:jc w:val="center"/>
        <w:rPr>
          <w:rFonts w:ascii="Arial" w:hAnsi="Arial" w:cs="Arial"/>
          <w:b/>
          <w:bCs/>
          <w:sz w:val="36"/>
          <w:szCs w:val="36"/>
          <w:lang w:val="vi-VN"/>
        </w:rPr>
      </w:pPr>
    </w:p>
    <w:p w14:paraId="39ED3070" w14:textId="0474CECD" w:rsidR="00407F6F" w:rsidRPr="00D160DD" w:rsidRDefault="00407F6F" w:rsidP="00054BE9">
      <w:pPr>
        <w:jc w:val="center"/>
        <w:rPr>
          <w:rFonts w:ascii="Arial" w:hAnsi="Arial" w:cs="Arial"/>
          <w:b/>
          <w:bCs/>
          <w:sz w:val="36"/>
          <w:szCs w:val="36"/>
          <w:lang w:val="vi-VN"/>
        </w:rPr>
      </w:pPr>
      <w:r w:rsidRPr="00D160DD">
        <w:rPr>
          <w:rFonts w:ascii="Arial" w:hAnsi="Arial" w:cs="Arial"/>
          <w:b/>
          <w:bCs/>
          <w:sz w:val="36"/>
          <w:szCs w:val="36"/>
          <w:lang w:val="vi-VN"/>
        </w:rPr>
        <w:t>Hết.</w:t>
      </w:r>
    </w:p>
    <w:p w14:paraId="31E1311F" w14:textId="27263ADE" w:rsidR="00324F40" w:rsidRPr="00D160DD" w:rsidRDefault="00324F40" w:rsidP="00054BE9">
      <w:pPr>
        <w:jc w:val="center"/>
        <w:rPr>
          <w:rFonts w:ascii="Arial" w:hAnsi="Arial" w:cs="Arial"/>
          <w:b/>
          <w:bCs/>
          <w:sz w:val="36"/>
          <w:szCs w:val="36"/>
          <w:lang w:val="vi-VN"/>
        </w:rPr>
      </w:pPr>
      <w:r w:rsidRPr="00D160DD">
        <w:rPr>
          <w:rFonts w:ascii="Arial" w:hAnsi="Arial" w:cs="Arial"/>
          <w:noProof/>
          <w:sz w:val="36"/>
          <w:szCs w:val="36"/>
          <w:lang w:val="vi-VN"/>
        </w:rPr>
        <mc:AlternateContent>
          <mc:Choice Requires="wps">
            <w:drawing>
              <wp:anchor distT="0" distB="0" distL="114300" distR="114300" simplePos="0" relativeHeight="251669504" behindDoc="0" locked="0" layoutInCell="1" allowOverlap="1" wp14:anchorId="00AD30DE" wp14:editId="645A15B1">
                <wp:simplePos x="0" y="0"/>
                <wp:positionH relativeFrom="margin">
                  <wp:align>right</wp:align>
                </wp:positionH>
                <wp:positionV relativeFrom="paragraph">
                  <wp:posOffset>0</wp:posOffset>
                </wp:positionV>
                <wp:extent cx="5943600" cy="110252"/>
                <wp:effectExtent l="0" t="0" r="0" b="4445"/>
                <wp:wrapNone/>
                <wp:docPr id="20" name="Hình chữ nhật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0" cy="11025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8146E82" id="Hình chữ nhật 20" o:spid="_x0000_s1026" style="position:absolute;margin-left:416.8pt;margin-top:0;width:468pt;height:8.7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" fillcolor="#94b6d2 [3204]" stroked="f" strokeweight="1pt">
                <o:lock v:ext="edit" aspectratio="t"/>
                <w10:wrap anchorx="margin"/>
              </v:rect>
            </w:pict>
          </mc:Fallback>
        </mc:AlternateContent>
      </w:r>
    </w:p>
    <w:sectPr w:rsidR="00324F40" w:rsidRPr="00D160DD" w:rsidSect="00D3757F">
      <w:footerReference w:type="default" r:id="rId19"/>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7CBF30" w14:textId="77777777" w:rsidR="00022E41" w:rsidRDefault="00022E41">
      <w:r>
        <w:separator/>
      </w:r>
    </w:p>
    <w:p w14:paraId="60BF4F8E" w14:textId="77777777" w:rsidR="00022E41" w:rsidRDefault="00022E41"/>
  </w:endnote>
  <w:endnote w:type="continuationSeparator" w:id="0">
    <w:p w14:paraId="2DBFF673" w14:textId="77777777" w:rsidR="00022E41" w:rsidRDefault="00022E41">
      <w:r>
        <w:continuationSeparator/>
      </w:r>
    </w:p>
    <w:p w14:paraId="385E67DA" w14:textId="77777777" w:rsidR="00022E41" w:rsidRDefault="00022E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A9941" w14:textId="262ABE83" w:rsidR="004C6164" w:rsidRDefault="00D20FC4" w:rsidP="00D20FC4">
    <w:pPr>
      <w:pStyle w:val="Chntrang"/>
      <w:jc w:val="center"/>
    </w:pPr>
    <w:r>
      <w:rPr>
        <w:noProof/>
        <w:color w:val="94B6D2" w:themeColor="accent1"/>
      </w:rPr>
      <mc:AlternateContent>
        <mc:Choice Requires="wps">
          <w:drawing>
            <wp:anchor distT="0" distB="0" distL="114300" distR="114300" simplePos="0" relativeHeight="251659264" behindDoc="0" locked="0" layoutInCell="1" allowOverlap="1" wp14:anchorId="14FFC1C9" wp14:editId="32BA0A52">
              <wp:simplePos x="0" y="0"/>
              <wp:positionH relativeFrom="page">
                <wp:align>center</wp:align>
              </wp:positionH>
              <wp:positionV relativeFrom="page">
                <wp:align>center</wp:align>
              </wp:positionV>
              <wp:extent cx="7364730" cy="9528810"/>
              <wp:effectExtent l="0" t="0" r="26670" b="26670"/>
              <wp:wrapNone/>
              <wp:docPr id="452" name="Hình chữ nhật 64"/>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du="http://schemas.microsoft.com/office/word/2023/wordml/word16du">
          <w:pict>
            <v:rect w14:anchorId="5ADAC39B" id="Hình chữ nhật 64"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a07a35 [1614]" strokeweight="1.25pt">
              <w10:wrap anchorx="page" anchory="page"/>
            </v:rect>
          </w:pict>
        </mc:Fallback>
      </mc:AlternateContent>
    </w:r>
    <w:r>
      <w:rPr>
        <w:rFonts w:asciiTheme="majorHAnsi" w:eastAsiaTheme="majorEastAsia" w:hAnsiTheme="majorHAnsi" w:cstheme="majorBidi"/>
        <w:color w:val="94B6D2" w:themeColor="accent1"/>
        <w:sz w:val="20"/>
        <w:szCs w:val="20"/>
        <w:lang w:val="vi-VN"/>
      </w:rPr>
      <w:t xml:space="preserve">trang </w:t>
    </w:r>
    <w:r>
      <w:rPr>
        <w:color w:val="94B6D2" w:themeColor="accent1"/>
        <w:sz w:val="20"/>
        <w:szCs w:val="20"/>
      </w:rPr>
      <w:fldChar w:fldCharType="begin"/>
    </w:r>
    <w:r>
      <w:rPr>
        <w:color w:val="94B6D2" w:themeColor="accent1"/>
        <w:sz w:val="20"/>
        <w:szCs w:val="20"/>
      </w:rPr>
      <w:instrText>PAGE    \* MERGEFORMAT</w:instrText>
    </w:r>
    <w:r>
      <w:rPr>
        <w:color w:val="94B6D2" w:themeColor="accent1"/>
        <w:sz w:val="20"/>
        <w:szCs w:val="20"/>
      </w:rPr>
      <w:fldChar w:fldCharType="separate"/>
    </w:r>
    <w:r>
      <w:rPr>
        <w:rFonts w:asciiTheme="majorHAnsi" w:eastAsiaTheme="majorEastAsia" w:hAnsiTheme="majorHAnsi" w:cstheme="majorBidi"/>
        <w:color w:val="94B6D2" w:themeColor="accent1"/>
        <w:sz w:val="20"/>
        <w:szCs w:val="20"/>
        <w:lang w:val="vi-VN"/>
      </w:rPr>
      <w:t>2</w:t>
    </w:r>
    <w:r>
      <w:rPr>
        <w:rFonts w:asciiTheme="majorHAnsi" w:eastAsiaTheme="majorEastAsia" w:hAnsiTheme="majorHAnsi" w:cstheme="majorBidi"/>
        <w:color w:val="94B6D2"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917856" w14:textId="77777777" w:rsidR="00022E41" w:rsidRDefault="00022E41">
      <w:r>
        <w:separator/>
      </w:r>
    </w:p>
    <w:p w14:paraId="7AC23E3A" w14:textId="77777777" w:rsidR="00022E41" w:rsidRDefault="00022E41"/>
  </w:footnote>
  <w:footnote w:type="continuationSeparator" w:id="0">
    <w:p w14:paraId="3300B2C9" w14:textId="77777777" w:rsidR="00022E41" w:rsidRDefault="00022E41">
      <w:r>
        <w:continuationSeparator/>
      </w:r>
    </w:p>
    <w:p w14:paraId="3CD79F0A" w14:textId="77777777" w:rsidR="00022E41" w:rsidRDefault="00022E4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55495"/>
    <w:multiLevelType w:val="hybridMultilevel"/>
    <w:tmpl w:val="5454B24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 w15:restartNumberingAfterBreak="0">
    <w:nsid w:val="0F741B1F"/>
    <w:multiLevelType w:val="multilevel"/>
    <w:tmpl w:val="EF729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9E4859"/>
    <w:multiLevelType w:val="hybridMultilevel"/>
    <w:tmpl w:val="48FC66A0"/>
    <w:lvl w:ilvl="0" w:tplc="042A0013">
      <w:start w:val="1"/>
      <w:numFmt w:val="upperRoman"/>
      <w:lvlText w:val="%1."/>
      <w:lvlJc w:val="righ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3" w15:restartNumberingAfterBreak="0">
    <w:nsid w:val="256D6D20"/>
    <w:multiLevelType w:val="hybridMultilevel"/>
    <w:tmpl w:val="B4DE4594"/>
    <w:lvl w:ilvl="0" w:tplc="A8B0EC6A">
      <w:start w:val="1"/>
      <w:numFmt w:val="bullet"/>
      <w:pStyle w:val="Duudong"/>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F0031A"/>
    <w:multiLevelType w:val="hybridMultilevel"/>
    <w:tmpl w:val="431E645E"/>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 w15:restartNumberingAfterBreak="0">
    <w:nsid w:val="27715791"/>
    <w:multiLevelType w:val="hybridMultilevel"/>
    <w:tmpl w:val="44AE3A9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B896CB8"/>
    <w:multiLevelType w:val="hybridMultilevel"/>
    <w:tmpl w:val="14BE2DD6"/>
    <w:lvl w:ilvl="0" w:tplc="71762DA8">
      <w:start w:val="1"/>
      <w:numFmt w:val="decimal"/>
      <w:lvlText w:val="%1."/>
      <w:lvlJc w:val="left"/>
      <w:pPr>
        <w:ind w:left="432" w:hanging="360"/>
      </w:pPr>
      <w:rPr>
        <w:rFonts w:hint="default"/>
      </w:rPr>
    </w:lvl>
    <w:lvl w:ilvl="1" w:tplc="042A0019" w:tentative="1">
      <w:start w:val="1"/>
      <w:numFmt w:val="lowerLetter"/>
      <w:lvlText w:val="%2."/>
      <w:lvlJc w:val="left"/>
      <w:pPr>
        <w:ind w:left="1152" w:hanging="360"/>
      </w:pPr>
    </w:lvl>
    <w:lvl w:ilvl="2" w:tplc="042A001B" w:tentative="1">
      <w:start w:val="1"/>
      <w:numFmt w:val="lowerRoman"/>
      <w:lvlText w:val="%3."/>
      <w:lvlJc w:val="right"/>
      <w:pPr>
        <w:ind w:left="1872" w:hanging="180"/>
      </w:pPr>
    </w:lvl>
    <w:lvl w:ilvl="3" w:tplc="042A000F" w:tentative="1">
      <w:start w:val="1"/>
      <w:numFmt w:val="decimal"/>
      <w:lvlText w:val="%4."/>
      <w:lvlJc w:val="left"/>
      <w:pPr>
        <w:ind w:left="2592" w:hanging="360"/>
      </w:pPr>
    </w:lvl>
    <w:lvl w:ilvl="4" w:tplc="042A0019" w:tentative="1">
      <w:start w:val="1"/>
      <w:numFmt w:val="lowerLetter"/>
      <w:lvlText w:val="%5."/>
      <w:lvlJc w:val="left"/>
      <w:pPr>
        <w:ind w:left="3312" w:hanging="360"/>
      </w:pPr>
    </w:lvl>
    <w:lvl w:ilvl="5" w:tplc="042A001B" w:tentative="1">
      <w:start w:val="1"/>
      <w:numFmt w:val="lowerRoman"/>
      <w:lvlText w:val="%6."/>
      <w:lvlJc w:val="right"/>
      <w:pPr>
        <w:ind w:left="4032" w:hanging="180"/>
      </w:pPr>
    </w:lvl>
    <w:lvl w:ilvl="6" w:tplc="042A000F" w:tentative="1">
      <w:start w:val="1"/>
      <w:numFmt w:val="decimal"/>
      <w:lvlText w:val="%7."/>
      <w:lvlJc w:val="left"/>
      <w:pPr>
        <w:ind w:left="4752" w:hanging="360"/>
      </w:pPr>
    </w:lvl>
    <w:lvl w:ilvl="7" w:tplc="042A0019" w:tentative="1">
      <w:start w:val="1"/>
      <w:numFmt w:val="lowerLetter"/>
      <w:lvlText w:val="%8."/>
      <w:lvlJc w:val="left"/>
      <w:pPr>
        <w:ind w:left="5472" w:hanging="360"/>
      </w:pPr>
    </w:lvl>
    <w:lvl w:ilvl="8" w:tplc="042A001B" w:tentative="1">
      <w:start w:val="1"/>
      <w:numFmt w:val="lowerRoman"/>
      <w:lvlText w:val="%9."/>
      <w:lvlJc w:val="right"/>
      <w:pPr>
        <w:ind w:left="6192" w:hanging="180"/>
      </w:pPr>
    </w:lvl>
  </w:abstractNum>
  <w:abstractNum w:abstractNumId="7" w15:restartNumberingAfterBreak="0">
    <w:nsid w:val="35D7297D"/>
    <w:multiLevelType w:val="hybridMultilevel"/>
    <w:tmpl w:val="92CABB3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8" w15:restartNumberingAfterBreak="0">
    <w:nsid w:val="45E94AB8"/>
    <w:multiLevelType w:val="hybridMultilevel"/>
    <w:tmpl w:val="7C1CB332"/>
    <w:lvl w:ilvl="0" w:tplc="042A0001">
      <w:start w:val="1"/>
      <w:numFmt w:val="bullet"/>
      <w:lvlText w:val=""/>
      <w:lvlJc w:val="left"/>
      <w:pPr>
        <w:ind w:left="921" w:hanging="360"/>
      </w:pPr>
      <w:rPr>
        <w:rFonts w:ascii="Symbol" w:hAnsi="Symbol" w:hint="default"/>
      </w:rPr>
    </w:lvl>
    <w:lvl w:ilvl="1" w:tplc="042A0003" w:tentative="1">
      <w:start w:val="1"/>
      <w:numFmt w:val="bullet"/>
      <w:lvlText w:val="o"/>
      <w:lvlJc w:val="left"/>
      <w:pPr>
        <w:ind w:left="1641" w:hanging="360"/>
      </w:pPr>
      <w:rPr>
        <w:rFonts w:ascii="Courier New" w:hAnsi="Courier New" w:cs="Courier New" w:hint="default"/>
      </w:rPr>
    </w:lvl>
    <w:lvl w:ilvl="2" w:tplc="042A0005" w:tentative="1">
      <w:start w:val="1"/>
      <w:numFmt w:val="bullet"/>
      <w:lvlText w:val=""/>
      <w:lvlJc w:val="left"/>
      <w:pPr>
        <w:ind w:left="2361" w:hanging="360"/>
      </w:pPr>
      <w:rPr>
        <w:rFonts w:ascii="Wingdings" w:hAnsi="Wingdings" w:hint="default"/>
      </w:rPr>
    </w:lvl>
    <w:lvl w:ilvl="3" w:tplc="042A0001" w:tentative="1">
      <w:start w:val="1"/>
      <w:numFmt w:val="bullet"/>
      <w:lvlText w:val=""/>
      <w:lvlJc w:val="left"/>
      <w:pPr>
        <w:ind w:left="3081" w:hanging="360"/>
      </w:pPr>
      <w:rPr>
        <w:rFonts w:ascii="Symbol" w:hAnsi="Symbol" w:hint="default"/>
      </w:rPr>
    </w:lvl>
    <w:lvl w:ilvl="4" w:tplc="042A0003" w:tentative="1">
      <w:start w:val="1"/>
      <w:numFmt w:val="bullet"/>
      <w:lvlText w:val="o"/>
      <w:lvlJc w:val="left"/>
      <w:pPr>
        <w:ind w:left="3801" w:hanging="360"/>
      </w:pPr>
      <w:rPr>
        <w:rFonts w:ascii="Courier New" w:hAnsi="Courier New" w:cs="Courier New" w:hint="default"/>
      </w:rPr>
    </w:lvl>
    <w:lvl w:ilvl="5" w:tplc="042A0005" w:tentative="1">
      <w:start w:val="1"/>
      <w:numFmt w:val="bullet"/>
      <w:lvlText w:val=""/>
      <w:lvlJc w:val="left"/>
      <w:pPr>
        <w:ind w:left="4521" w:hanging="360"/>
      </w:pPr>
      <w:rPr>
        <w:rFonts w:ascii="Wingdings" w:hAnsi="Wingdings" w:hint="default"/>
      </w:rPr>
    </w:lvl>
    <w:lvl w:ilvl="6" w:tplc="042A0001" w:tentative="1">
      <w:start w:val="1"/>
      <w:numFmt w:val="bullet"/>
      <w:lvlText w:val=""/>
      <w:lvlJc w:val="left"/>
      <w:pPr>
        <w:ind w:left="5241" w:hanging="360"/>
      </w:pPr>
      <w:rPr>
        <w:rFonts w:ascii="Symbol" w:hAnsi="Symbol" w:hint="default"/>
      </w:rPr>
    </w:lvl>
    <w:lvl w:ilvl="7" w:tplc="042A0003" w:tentative="1">
      <w:start w:val="1"/>
      <w:numFmt w:val="bullet"/>
      <w:lvlText w:val="o"/>
      <w:lvlJc w:val="left"/>
      <w:pPr>
        <w:ind w:left="5961" w:hanging="360"/>
      </w:pPr>
      <w:rPr>
        <w:rFonts w:ascii="Courier New" w:hAnsi="Courier New" w:cs="Courier New" w:hint="default"/>
      </w:rPr>
    </w:lvl>
    <w:lvl w:ilvl="8" w:tplc="042A0005" w:tentative="1">
      <w:start w:val="1"/>
      <w:numFmt w:val="bullet"/>
      <w:lvlText w:val=""/>
      <w:lvlJc w:val="left"/>
      <w:pPr>
        <w:ind w:left="6681" w:hanging="360"/>
      </w:pPr>
      <w:rPr>
        <w:rFonts w:ascii="Wingdings" w:hAnsi="Wingdings" w:hint="default"/>
      </w:rPr>
    </w:lvl>
  </w:abstractNum>
  <w:abstractNum w:abstractNumId="9" w15:restartNumberingAfterBreak="0">
    <w:nsid w:val="48BB652F"/>
    <w:multiLevelType w:val="multilevel"/>
    <w:tmpl w:val="2AE61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0B6198B"/>
    <w:multiLevelType w:val="multilevel"/>
    <w:tmpl w:val="41ACB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B967C7"/>
    <w:multiLevelType w:val="multilevel"/>
    <w:tmpl w:val="0AFA6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2F647B8"/>
    <w:multiLevelType w:val="multilevel"/>
    <w:tmpl w:val="39DC2D7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730" w:hanging="650"/>
      </w:pPr>
      <w:rPr>
        <w:rFonts w:ascii="Arial" w:eastAsiaTheme="minorEastAsia" w:hAnsi="Arial" w:cs="Aria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6F34A8A"/>
    <w:multiLevelType w:val="multilevel"/>
    <w:tmpl w:val="CADA9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B0E50CC"/>
    <w:multiLevelType w:val="multilevel"/>
    <w:tmpl w:val="EF729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B9F1241"/>
    <w:multiLevelType w:val="multilevel"/>
    <w:tmpl w:val="EF729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70D71B0"/>
    <w:multiLevelType w:val="multilevel"/>
    <w:tmpl w:val="9A38FFDC"/>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A532306"/>
    <w:multiLevelType w:val="hybridMultilevel"/>
    <w:tmpl w:val="BB54F446"/>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8" w15:restartNumberingAfterBreak="0">
    <w:nsid w:val="7C790B10"/>
    <w:multiLevelType w:val="multilevel"/>
    <w:tmpl w:val="EF7291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7D7D6750"/>
    <w:multiLevelType w:val="hybridMultilevel"/>
    <w:tmpl w:val="62EC6184"/>
    <w:lvl w:ilvl="0" w:tplc="042A0001">
      <w:start w:val="1"/>
      <w:numFmt w:val="bullet"/>
      <w:lvlText w:val=""/>
      <w:lvlJc w:val="left"/>
      <w:pPr>
        <w:ind w:left="792" w:hanging="360"/>
      </w:pPr>
      <w:rPr>
        <w:rFonts w:ascii="Symbol" w:hAnsi="Symbol" w:hint="default"/>
      </w:rPr>
    </w:lvl>
    <w:lvl w:ilvl="1" w:tplc="042A0003" w:tentative="1">
      <w:start w:val="1"/>
      <w:numFmt w:val="bullet"/>
      <w:lvlText w:val="o"/>
      <w:lvlJc w:val="left"/>
      <w:pPr>
        <w:ind w:left="1512" w:hanging="360"/>
      </w:pPr>
      <w:rPr>
        <w:rFonts w:ascii="Courier New" w:hAnsi="Courier New" w:cs="Courier New" w:hint="default"/>
      </w:rPr>
    </w:lvl>
    <w:lvl w:ilvl="2" w:tplc="042A0005" w:tentative="1">
      <w:start w:val="1"/>
      <w:numFmt w:val="bullet"/>
      <w:lvlText w:val=""/>
      <w:lvlJc w:val="left"/>
      <w:pPr>
        <w:ind w:left="2232" w:hanging="360"/>
      </w:pPr>
      <w:rPr>
        <w:rFonts w:ascii="Wingdings" w:hAnsi="Wingdings" w:hint="default"/>
      </w:rPr>
    </w:lvl>
    <w:lvl w:ilvl="3" w:tplc="042A0001" w:tentative="1">
      <w:start w:val="1"/>
      <w:numFmt w:val="bullet"/>
      <w:lvlText w:val=""/>
      <w:lvlJc w:val="left"/>
      <w:pPr>
        <w:ind w:left="2952" w:hanging="360"/>
      </w:pPr>
      <w:rPr>
        <w:rFonts w:ascii="Symbol" w:hAnsi="Symbol" w:hint="default"/>
      </w:rPr>
    </w:lvl>
    <w:lvl w:ilvl="4" w:tplc="042A0003" w:tentative="1">
      <w:start w:val="1"/>
      <w:numFmt w:val="bullet"/>
      <w:lvlText w:val="o"/>
      <w:lvlJc w:val="left"/>
      <w:pPr>
        <w:ind w:left="3672" w:hanging="360"/>
      </w:pPr>
      <w:rPr>
        <w:rFonts w:ascii="Courier New" w:hAnsi="Courier New" w:cs="Courier New" w:hint="default"/>
      </w:rPr>
    </w:lvl>
    <w:lvl w:ilvl="5" w:tplc="042A0005" w:tentative="1">
      <w:start w:val="1"/>
      <w:numFmt w:val="bullet"/>
      <w:lvlText w:val=""/>
      <w:lvlJc w:val="left"/>
      <w:pPr>
        <w:ind w:left="4392" w:hanging="360"/>
      </w:pPr>
      <w:rPr>
        <w:rFonts w:ascii="Wingdings" w:hAnsi="Wingdings" w:hint="default"/>
      </w:rPr>
    </w:lvl>
    <w:lvl w:ilvl="6" w:tplc="042A0001" w:tentative="1">
      <w:start w:val="1"/>
      <w:numFmt w:val="bullet"/>
      <w:lvlText w:val=""/>
      <w:lvlJc w:val="left"/>
      <w:pPr>
        <w:ind w:left="5112" w:hanging="360"/>
      </w:pPr>
      <w:rPr>
        <w:rFonts w:ascii="Symbol" w:hAnsi="Symbol" w:hint="default"/>
      </w:rPr>
    </w:lvl>
    <w:lvl w:ilvl="7" w:tplc="042A0003" w:tentative="1">
      <w:start w:val="1"/>
      <w:numFmt w:val="bullet"/>
      <w:lvlText w:val="o"/>
      <w:lvlJc w:val="left"/>
      <w:pPr>
        <w:ind w:left="5832" w:hanging="360"/>
      </w:pPr>
      <w:rPr>
        <w:rFonts w:ascii="Courier New" w:hAnsi="Courier New" w:cs="Courier New" w:hint="default"/>
      </w:rPr>
    </w:lvl>
    <w:lvl w:ilvl="8" w:tplc="042A0005" w:tentative="1">
      <w:start w:val="1"/>
      <w:numFmt w:val="bullet"/>
      <w:lvlText w:val=""/>
      <w:lvlJc w:val="left"/>
      <w:pPr>
        <w:ind w:left="6552" w:hanging="360"/>
      </w:pPr>
      <w:rPr>
        <w:rFonts w:ascii="Wingdings" w:hAnsi="Wingdings" w:hint="default"/>
      </w:rPr>
    </w:lvl>
  </w:abstractNum>
  <w:num w:numId="1" w16cid:durableId="1854761022">
    <w:abstractNumId w:val="3"/>
  </w:num>
  <w:num w:numId="2" w16cid:durableId="1501696778">
    <w:abstractNumId w:val="10"/>
  </w:num>
  <w:num w:numId="3" w16cid:durableId="547373372">
    <w:abstractNumId w:val="11"/>
  </w:num>
  <w:num w:numId="4" w16cid:durableId="1602492781">
    <w:abstractNumId w:val="13"/>
  </w:num>
  <w:num w:numId="5" w16cid:durableId="405147526">
    <w:abstractNumId w:val="12"/>
  </w:num>
  <w:num w:numId="6" w16cid:durableId="1190148949">
    <w:abstractNumId w:val="9"/>
  </w:num>
  <w:num w:numId="7" w16cid:durableId="692152526">
    <w:abstractNumId w:val="19"/>
  </w:num>
  <w:num w:numId="8" w16cid:durableId="1118568982">
    <w:abstractNumId w:val="8"/>
  </w:num>
  <w:num w:numId="9" w16cid:durableId="1183131647">
    <w:abstractNumId w:val="5"/>
  </w:num>
  <w:num w:numId="10" w16cid:durableId="1730570171">
    <w:abstractNumId w:val="7"/>
  </w:num>
  <w:num w:numId="11" w16cid:durableId="753866250">
    <w:abstractNumId w:val="4"/>
  </w:num>
  <w:num w:numId="12" w16cid:durableId="1756198692">
    <w:abstractNumId w:val="0"/>
  </w:num>
  <w:num w:numId="13" w16cid:durableId="639724660">
    <w:abstractNumId w:val="17"/>
  </w:num>
  <w:num w:numId="14" w16cid:durableId="1102800457">
    <w:abstractNumId w:val="15"/>
  </w:num>
  <w:num w:numId="15" w16cid:durableId="324864277">
    <w:abstractNumId w:val="18"/>
  </w:num>
  <w:num w:numId="16" w16cid:durableId="126970491">
    <w:abstractNumId w:val="6"/>
  </w:num>
  <w:num w:numId="17" w16cid:durableId="1295018963">
    <w:abstractNumId w:val="14"/>
  </w:num>
  <w:num w:numId="18" w16cid:durableId="160314540">
    <w:abstractNumId w:val="1"/>
  </w:num>
  <w:num w:numId="19" w16cid:durableId="1084650615">
    <w:abstractNumId w:val="16"/>
  </w:num>
  <w:num w:numId="20" w16cid:durableId="1042707487">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3CA"/>
    <w:rsid w:val="000000FD"/>
    <w:rsid w:val="00000EF2"/>
    <w:rsid w:val="000015A6"/>
    <w:rsid w:val="000015BC"/>
    <w:rsid w:val="00006DE2"/>
    <w:rsid w:val="000070A7"/>
    <w:rsid w:val="00007734"/>
    <w:rsid w:val="00010E3E"/>
    <w:rsid w:val="000160E2"/>
    <w:rsid w:val="00017227"/>
    <w:rsid w:val="000175C7"/>
    <w:rsid w:val="00020103"/>
    <w:rsid w:val="00022E41"/>
    <w:rsid w:val="00023114"/>
    <w:rsid w:val="00023B62"/>
    <w:rsid w:val="00024F39"/>
    <w:rsid w:val="000250FB"/>
    <w:rsid w:val="000268E9"/>
    <w:rsid w:val="00027186"/>
    <w:rsid w:val="000303B2"/>
    <w:rsid w:val="00030841"/>
    <w:rsid w:val="0003153C"/>
    <w:rsid w:val="000356CC"/>
    <w:rsid w:val="00035AC9"/>
    <w:rsid w:val="000369F7"/>
    <w:rsid w:val="00036A9B"/>
    <w:rsid w:val="00045622"/>
    <w:rsid w:val="0004784A"/>
    <w:rsid w:val="0004796C"/>
    <w:rsid w:val="00050E1F"/>
    <w:rsid w:val="00051629"/>
    <w:rsid w:val="000530F0"/>
    <w:rsid w:val="00054BE9"/>
    <w:rsid w:val="000558FF"/>
    <w:rsid w:val="0006058F"/>
    <w:rsid w:val="00060E26"/>
    <w:rsid w:val="000621AF"/>
    <w:rsid w:val="0006571F"/>
    <w:rsid w:val="00067E02"/>
    <w:rsid w:val="00081EE7"/>
    <w:rsid w:val="00091E78"/>
    <w:rsid w:val="00097D75"/>
    <w:rsid w:val="000A00CE"/>
    <w:rsid w:val="000A1BC9"/>
    <w:rsid w:val="000A519D"/>
    <w:rsid w:val="000B1043"/>
    <w:rsid w:val="000B2857"/>
    <w:rsid w:val="000B42B4"/>
    <w:rsid w:val="000C0D5B"/>
    <w:rsid w:val="000D1762"/>
    <w:rsid w:val="000D34B2"/>
    <w:rsid w:val="000D5FF0"/>
    <w:rsid w:val="000E1CD6"/>
    <w:rsid w:val="000E1E6B"/>
    <w:rsid w:val="000E2AC8"/>
    <w:rsid w:val="000E2FF3"/>
    <w:rsid w:val="000E49CE"/>
    <w:rsid w:val="000E7EEA"/>
    <w:rsid w:val="000F06E7"/>
    <w:rsid w:val="000F08BB"/>
    <w:rsid w:val="000F3E46"/>
    <w:rsid w:val="000F4836"/>
    <w:rsid w:val="000F5380"/>
    <w:rsid w:val="000F7664"/>
    <w:rsid w:val="00100B70"/>
    <w:rsid w:val="0010374D"/>
    <w:rsid w:val="00107CB6"/>
    <w:rsid w:val="00111EC7"/>
    <w:rsid w:val="001133D9"/>
    <w:rsid w:val="00113A58"/>
    <w:rsid w:val="00113B55"/>
    <w:rsid w:val="00114803"/>
    <w:rsid w:val="0012031E"/>
    <w:rsid w:val="00121A40"/>
    <w:rsid w:val="00125803"/>
    <w:rsid w:val="0012786D"/>
    <w:rsid w:val="00130505"/>
    <w:rsid w:val="0013166C"/>
    <w:rsid w:val="0013333E"/>
    <w:rsid w:val="0013333F"/>
    <w:rsid w:val="00135569"/>
    <w:rsid w:val="00135CBE"/>
    <w:rsid w:val="001404E9"/>
    <w:rsid w:val="00140C79"/>
    <w:rsid w:val="00141741"/>
    <w:rsid w:val="001465B0"/>
    <w:rsid w:val="001466A7"/>
    <w:rsid w:val="001474A9"/>
    <w:rsid w:val="0016288A"/>
    <w:rsid w:val="00162FC0"/>
    <w:rsid w:val="0016627A"/>
    <w:rsid w:val="0017051F"/>
    <w:rsid w:val="00170896"/>
    <w:rsid w:val="00176256"/>
    <w:rsid w:val="00182689"/>
    <w:rsid w:val="00182C6A"/>
    <w:rsid w:val="0018541D"/>
    <w:rsid w:val="00186F71"/>
    <w:rsid w:val="00190BCF"/>
    <w:rsid w:val="0019311E"/>
    <w:rsid w:val="001937CB"/>
    <w:rsid w:val="00193898"/>
    <w:rsid w:val="00195A0D"/>
    <w:rsid w:val="00196144"/>
    <w:rsid w:val="001A0A80"/>
    <w:rsid w:val="001A137B"/>
    <w:rsid w:val="001A2C08"/>
    <w:rsid w:val="001A479A"/>
    <w:rsid w:val="001A4E12"/>
    <w:rsid w:val="001A5308"/>
    <w:rsid w:val="001A591B"/>
    <w:rsid w:val="001B11C2"/>
    <w:rsid w:val="001B23C0"/>
    <w:rsid w:val="001B371C"/>
    <w:rsid w:val="001B6072"/>
    <w:rsid w:val="001C3085"/>
    <w:rsid w:val="001C3D92"/>
    <w:rsid w:val="001C4820"/>
    <w:rsid w:val="001C633D"/>
    <w:rsid w:val="001C644D"/>
    <w:rsid w:val="001C73B1"/>
    <w:rsid w:val="001D5106"/>
    <w:rsid w:val="001D5253"/>
    <w:rsid w:val="001D687B"/>
    <w:rsid w:val="001D6C3A"/>
    <w:rsid w:val="001E2696"/>
    <w:rsid w:val="001E373C"/>
    <w:rsid w:val="001E5924"/>
    <w:rsid w:val="001E788E"/>
    <w:rsid w:val="001F0126"/>
    <w:rsid w:val="001F0514"/>
    <w:rsid w:val="001F1161"/>
    <w:rsid w:val="001F2551"/>
    <w:rsid w:val="001F4B6D"/>
    <w:rsid w:val="001F5F2C"/>
    <w:rsid w:val="001F6434"/>
    <w:rsid w:val="001F7181"/>
    <w:rsid w:val="00203236"/>
    <w:rsid w:val="00204D2E"/>
    <w:rsid w:val="002063DF"/>
    <w:rsid w:val="00211240"/>
    <w:rsid w:val="00211FDD"/>
    <w:rsid w:val="00220119"/>
    <w:rsid w:val="00220E38"/>
    <w:rsid w:val="00222F96"/>
    <w:rsid w:val="00224880"/>
    <w:rsid w:val="00227222"/>
    <w:rsid w:val="0022743C"/>
    <w:rsid w:val="00230AC9"/>
    <w:rsid w:val="0023101C"/>
    <w:rsid w:val="0023187C"/>
    <w:rsid w:val="00236BD9"/>
    <w:rsid w:val="002421A5"/>
    <w:rsid w:val="002428AD"/>
    <w:rsid w:val="00242E15"/>
    <w:rsid w:val="00245C00"/>
    <w:rsid w:val="00246355"/>
    <w:rsid w:val="00252BD3"/>
    <w:rsid w:val="00253A1C"/>
    <w:rsid w:val="0025472A"/>
    <w:rsid w:val="00257FC7"/>
    <w:rsid w:val="00272C23"/>
    <w:rsid w:val="00274AD1"/>
    <w:rsid w:val="00276B01"/>
    <w:rsid w:val="00276BDA"/>
    <w:rsid w:val="00277B18"/>
    <w:rsid w:val="00280623"/>
    <w:rsid w:val="00281052"/>
    <w:rsid w:val="00281828"/>
    <w:rsid w:val="00291908"/>
    <w:rsid w:val="0029359D"/>
    <w:rsid w:val="00295151"/>
    <w:rsid w:val="0029519F"/>
    <w:rsid w:val="002968EF"/>
    <w:rsid w:val="002A0375"/>
    <w:rsid w:val="002A1428"/>
    <w:rsid w:val="002A7F93"/>
    <w:rsid w:val="002B11A6"/>
    <w:rsid w:val="002B21AE"/>
    <w:rsid w:val="002C1674"/>
    <w:rsid w:val="002C1E41"/>
    <w:rsid w:val="002C316E"/>
    <w:rsid w:val="002C370A"/>
    <w:rsid w:val="002D014F"/>
    <w:rsid w:val="002D7F96"/>
    <w:rsid w:val="002E6E2E"/>
    <w:rsid w:val="002E74B2"/>
    <w:rsid w:val="002F2707"/>
    <w:rsid w:val="002F3569"/>
    <w:rsid w:val="002F3CF0"/>
    <w:rsid w:val="002F6D9C"/>
    <w:rsid w:val="002F7734"/>
    <w:rsid w:val="002F7F5D"/>
    <w:rsid w:val="003001FC"/>
    <w:rsid w:val="00300781"/>
    <w:rsid w:val="003008E8"/>
    <w:rsid w:val="003026A2"/>
    <w:rsid w:val="003037DB"/>
    <w:rsid w:val="00304DBB"/>
    <w:rsid w:val="00304E27"/>
    <w:rsid w:val="0030629C"/>
    <w:rsid w:val="00307EEE"/>
    <w:rsid w:val="003100D3"/>
    <w:rsid w:val="00312DD5"/>
    <w:rsid w:val="003138DE"/>
    <w:rsid w:val="00315A17"/>
    <w:rsid w:val="003202B8"/>
    <w:rsid w:val="00323414"/>
    <w:rsid w:val="00323A5F"/>
    <w:rsid w:val="00323B5E"/>
    <w:rsid w:val="00324F40"/>
    <w:rsid w:val="0032780D"/>
    <w:rsid w:val="00334EDC"/>
    <w:rsid w:val="0033593E"/>
    <w:rsid w:val="0034261C"/>
    <w:rsid w:val="00342BC5"/>
    <w:rsid w:val="0034318D"/>
    <w:rsid w:val="00344A09"/>
    <w:rsid w:val="003454C3"/>
    <w:rsid w:val="0034636C"/>
    <w:rsid w:val="00350CE0"/>
    <w:rsid w:val="00356454"/>
    <w:rsid w:val="00367382"/>
    <w:rsid w:val="00370949"/>
    <w:rsid w:val="003725E5"/>
    <w:rsid w:val="00374588"/>
    <w:rsid w:val="003746F1"/>
    <w:rsid w:val="0038020C"/>
    <w:rsid w:val="0038298D"/>
    <w:rsid w:val="0038428B"/>
    <w:rsid w:val="003855D3"/>
    <w:rsid w:val="00386294"/>
    <w:rsid w:val="003927C6"/>
    <w:rsid w:val="00393029"/>
    <w:rsid w:val="00393035"/>
    <w:rsid w:val="0039483B"/>
    <w:rsid w:val="00394CB3"/>
    <w:rsid w:val="003A2B6B"/>
    <w:rsid w:val="003A567F"/>
    <w:rsid w:val="003A612F"/>
    <w:rsid w:val="003A6653"/>
    <w:rsid w:val="003A6FDF"/>
    <w:rsid w:val="003A77B8"/>
    <w:rsid w:val="003B05FD"/>
    <w:rsid w:val="003B07AF"/>
    <w:rsid w:val="003B134A"/>
    <w:rsid w:val="003B1F21"/>
    <w:rsid w:val="003B2F2E"/>
    <w:rsid w:val="003B6CDF"/>
    <w:rsid w:val="003C3C3A"/>
    <w:rsid w:val="003C7677"/>
    <w:rsid w:val="003C7B78"/>
    <w:rsid w:val="003D1F14"/>
    <w:rsid w:val="003D282A"/>
    <w:rsid w:val="003D3293"/>
    <w:rsid w:val="003E2E59"/>
    <w:rsid w:val="003E76E9"/>
    <w:rsid w:val="003F2516"/>
    <w:rsid w:val="003F7989"/>
    <w:rsid w:val="00400577"/>
    <w:rsid w:val="004039F1"/>
    <w:rsid w:val="00403BD5"/>
    <w:rsid w:val="00404EDE"/>
    <w:rsid w:val="00406862"/>
    <w:rsid w:val="00407F6F"/>
    <w:rsid w:val="00410D76"/>
    <w:rsid w:val="00414A39"/>
    <w:rsid w:val="00414A99"/>
    <w:rsid w:val="0041558E"/>
    <w:rsid w:val="004170D4"/>
    <w:rsid w:val="004179FA"/>
    <w:rsid w:val="004229B2"/>
    <w:rsid w:val="00423DDE"/>
    <w:rsid w:val="00424F3D"/>
    <w:rsid w:val="0042588D"/>
    <w:rsid w:val="00426188"/>
    <w:rsid w:val="004316FE"/>
    <w:rsid w:val="00434B78"/>
    <w:rsid w:val="00435B06"/>
    <w:rsid w:val="00440F51"/>
    <w:rsid w:val="00441D63"/>
    <w:rsid w:val="00444CF6"/>
    <w:rsid w:val="0044561F"/>
    <w:rsid w:val="00445F26"/>
    <w:rsid w:val="00446FD5"/>
    <w:rsid w:val="00450913"/>
    <w:rsid w:val="00452D43"/>
    <w:rsid w:val="004534A5"/>
    <w:rsid w:val="004566FA"/>
    <w:rsid w:val="0046261E"/>
    <w:rsid w:val="00462818"/>
    <w:rsid w:val="00462F5B"/>
    <w:rsid w:val="00466283"/>
    <w:rsid w:val="00472CF6"/>
    <w:rsid w:val="00473028"/>
    <w:rsid w:val="00473C30"/>
    <w:rsid w:val="00475CC5"/>
    <w:rsid w:val="00476540"/>
    <w:rsid w:val="00477A93"/>
    <w:rsid w:val="00487124"/>
    <w:rsid w:val="00487632"/>
    <w:rsid w:val="00491802"/>
    <w:rsid w:val="00491EDB"/>
    <w:rsid w:val="0049301F"/>
    <w:rsid w:val="00493166"/>
    <w:rsid w:val="00494A28"/>
    <w:rsid w:val="00495232"/>
    <w:rsid w:val="0049523F"/>
    <w:rsid w:val="004A1AE6"/>
    <w:rsid w:val="004A315F"/>
    <w:rsid w:val="004A4627"/>
    <w:rsid w:val="004A4EC4"/>
    <w:rsid w:val="004A535B"/>
    <w:rsid w:val="004B23A3"/>
    <w:rsid w:val="004B2848"/>
    <w:rsid w:val="004B5CE3"/>
    <w:rsid w:val="004C02BE"/>
    <w:rsid w:val="004C2AD8"/>
    <w:rsid w:val="004C6164"/>
    <w:rsid w:val="004C6E71"/>
    <w:rsid w:val="004D2A22"/>
    <w:rsid w:val="004D3067"/>
    <w:rsid w:val="004E2501"/>
    <w:rsid w:val="004E37CB"/>
    <w:rsid w:val="004E6ABA"/>
    <w:rsid w:val="004F2737"/>
    <w:rsid w:val="004F288D"/>
    <w:rsid w:val="004F3386"/>
    <w:rsid w:val="004F5872"/>
    <w:rsid w:val="004F6488"/>
    <w:rsid w:val="004F64F6"/>
    <w:rsid w:val="005006F1"/>
    <w:rsid w:val="00500A8F"/>
    <w:rsid w:val="00502388"/>
    <w:rsid w:val="0050697E"/>
    <w:rsid w:val="00506BBC"/>
    <w:rsid w:val="005072F8"/>
    <w:rsid w:val="00510569"/>
    <w:rsid w:val="00511525"/>
    <w:rsid w:val="005143DA"/>
    <w:rsid w:val="005145E2"/>
    <w:rsid w:val="0051678B"/>
    <w:rsid w:val="00524B29"/>
    <w:rsid w:val="00527150"/>
    <w:rsid w:val="005331CA"/>
    <w:rsid w:val="00537DB1"/>
    <w:rsid w:val="00543395"/>
    <w:rsid w:val="005439C0"/>
    <w:rsid w:val="00546391"/>
    <w:rsid w:val="00547ABD"/>
    <w:rsid w:val="00550311"/>
    <w:rsid w:val="005504AE"/>
    <w:rsid w:val="00552E5B"/>
    <w:rsid w:val="00553959"/>
    <w:rsid w:val="00556FD5"/>
    <w:rsid w:val="005600A4"/>
    <w:rsid w:val="00561326"/>
    <w:rsid w:val="00561964"/>
    <w:rsid w:val="005626FC"/>
    <w:rsid w:val="005630F0"/>
    <w:rsid w:val="00563825"/>
    <w:rsid w:val="005641C4"/>
    <w:rsid w:val="00565FEA"/>
    <w:rsid w:val="005732B0"/>
    <w:rsid w:val="0057340D"/>
    <w:rsid w:val="00573B77"/>
    <w:rsid w:val="0058372E"/>
    <w:rsid w:val="0058397F"/>
    <w:rsid w:val="0058434C"/>
    <w:rsid w:val="00587CF2"/>
    <w:rsid w:val="00591BCB"/>
    <w:rsid w:val="0059211C"/>
    <w:rsid w:val="005929DF"/>
    <w:rsid w:val="00592EAD"/>
    <w:rsid w:val="00594A93"/>
    <w:rsid w:val="005968BA"/>
    <w:rsid w:val="00596D98"/>
    <w:rsid w:val="005A1126"/>
    <w:rsid w:val="005A2112"/>
    <w:rsid w:val="005A2CF2"/>
    <w:rsid w:val="005A2EF3"/>
    <w:rsid w:val="005A471F"/>
    <w:rsid w:val="005B0246"/>
    <w:rsid w:val="005B0C2E"/>
    <w:rsid w:val="005B5959"/>
    <w:rsid w:val="005B7206"/>
    <w:rsid w:val="005B7640"/>
    <w:rsid w:val="005C1C04"/>
    <w:rsid w:val="005C203B"/>
    <w:rsid w:val="005C2CBB"/>
    <w:rsid w:val="005C68AD"/>
    <w:rsid w:val="005D1D3D"/>
    <w:rsid w:val="005D33F0"/>
    <w:rsid w:val="005D3E34"/>
    <w:rsid w:val="005D445B"/>
    <w:rsid w:val="005D5910"/>
    <w:rsid w:val="005E0567"/>
    <w:rsid w:val="005E1ECF"/>
    <w:rsid w:val="005E32F0"/>
    <w:rsid w:val="005E332C"/>
    <w:rsid w:val="005E3A3A"/>
    <w:rsid w:val="005E42C5"/>
    <w:rsid w:val="005E44BC"/>
    <w:rsid w:val="005F1D01"/>
    <w:rsid w:val="005F305A"/>
    <w:rsid w:val="005F3620"/>
    <w:rsid w:val="005F416F"/>
    <w:rsid w:val="005F6CE8"/>
    <w:rsid w:val="006027B7"/>
    <w:rsid w:val="00610273"/>
    <w:rsid w:val="00614FAC"/>
    <w:rsid w:val="006214D1"/>
    <w:rsid w:val="0062166E"/>
    <w:rsid w:val="00621F40"/>
    <w:rsid w:val="0062218A"/>
    <w:rsid w:val="006234D4"/>
    <w:rsid w:val="0062759B"/>
    <w:rsid w:val="00630DAD"/>
    <w:rsid w:val="00630E28"/>
    <w:rsid w:val="0063424C"/>
    <w:rsid w:val="0063618D"/>
    <w:rsid w:val="00636341"/>
    <w:rsid w:val="00636884"/>
    <w:rsid w:val="00636D45"/>
    <w:rsid w:val="00637899"/>
    <w:rsid w:val="00641822"/>
    <w:rsid w:val="00642C90"/>
    <w:rsid w:val="0064475F"/>
    <w:rsid w:val="00644EA1"/>
    <w:rsid w:val="006512F6"/>
    <w:rsid w:val="00651DD6"/>
    <w:rsid w:val="00653B5B"/>
    <w:rsid w:val="00657023"/>
    <w:rsid w:val="00660B21"/>
    <w:rsid w:val="006649AA"/>
    <w:rsid w:val="00664E4E"/>
    <w:rsid w:val="006654A1"/>
    <w:rsid w:val="006701F9"/>
    <w:rsid w:val="0067130F"/>
    <w:rsid w:val="00671324"/>
    <w:rsid w:val="006737A0"/>
    <w:rsid w:val="00674A16"/>
    <w:rsid w:val="006756F3"/>
    <w:rsid w:val="00680A04"/>
    <w:rsid w:val="00681CA0"/>
    <w:rsid w:val="00685275"/>
    <w:rsid w:val="006866E9"/>
    <w:rsid w:val="00690D37"/>
    <w:rsid w:val="00690E16"/>
    <w:rsid w:val="006944E4"/>
    <w:rsid w:val="00695D57"/>
    <w:rsid w:val="006962DA"/>
    <w:rsid w:val="006A0522"/>
    <w:rsid w:val="006A0BBD"/>
    <w:rsid w:val="006B0E70"/>
    <w:rsid w:val="006B3509"/>
    <w:rsid w:val="006B510F"/>
    <w:rsid w:val="006C008C"/>
    <w:rsid w:val="006C0D83"/>
    <w:rsid w:val="006C2D4C"/>
    <w:rsid w:val="006C3622"/>
    <w:rsid w:val="006E69F2"/>
    <w:rsid w:val="006F0E86"/>
    <w:rsid w:val="006F0FCC"/>
    <w:rsid w:val="006F1F1A"/>
    <w:rsid w:val="006F26F7"/>
    <w:rsid w:val="006F481E"/>
    <w:rsid w:val="006F5359"/>
    <w:rsid w:val="006F7B22"/>
    <w:rsid w:val="00701F0C"/>
    <w:rsid w:val="007026BE"/>
    <w:rsid w:val="007073BA"/>
    <w:rsid w:val="00714CE5"/>
    <w:rsid w:val="007164BD"/>
    <w:rsid w:val="00717478"/>
    <w:rsid w:val="00721F02"/>
    <w:rsid w:val="00725DD0"/>
    <w:rsid w:val="00727BBC"/>
    <w:rsid w:val="00730AD2"/>
    <w:rsid w:val="00733745"/>
    <w:rsid w:val="00736E05"/>
    <w:rsid w:val="00744B16"/>
    <w:rsid w:val="007451D0"/>
    <w:rsid w:val="00745325"/>
    <w:rsid w:val="007459CF"/>
    <w:rsid w:val="00745FF5"/>
    <w:rsid w:val="00750346"/>
    <w:rsid w:val="007511D5"/>
    <w:rsid w:val="007516E7"/>
    <w:rsid w:val="00751923"/>
    <w:rsid w:val="007530AD"/>
    <w:rsid w:val="00753E0B"/>
    <w:rsid w:val="00754800"/>
    <w:rsid w:val="00754E7D"/>
    <w:rsid w:val="00756418"/>
    <w:rsid w:val="00757F72"/>
    <w:rsid w:val="00761566"/>
    <w:rsid w:val="0076255C"/>
    <w:rsid w:val="00763166"/>
    <w:rsid w:val="00764AFB"/>
    <w:rsid w:val="007656BC"/>
    <w:rsid w:val="00765905"/>
    <w:rsid w:val="007662F4"/>
    <w:rsid w:val="00770CBB"/>
    <w:rsid w:val="00770D1D"/>
    <w:rsid w:val="007738ED"/>
    <w:rsid w:val="00774526"/>
    <w:rsid w:val="00777BCC"/>
    <w:rsid w:val="007803BE"/>
    <w:rsid w:val="007817CF"/>
    <w:rsid w:val="007920A5"/>
    <w:rsid w:val="00794734"/>
    <w:rsid w:val="00794FAE"/>
    <w:rsid w:val="007A07CB"/>
    <w:rsid w:val="007A193A"/>
    <w:rsid w:val="007A1E8D"/>
    <w:rsid w:val="007A24F0"/>
    <w:rsid w:val="007A29E2"/>
    <w:rsid w:val="007A7913"/>
    <w:rsid w:val="007A7EBE"/>
    <w:rsid w:val="007B1959"/>
    <w:rsid w:val="007B4D45"/>
    <w:rsid w:val="007B61C3"/>
    <w:rsid w:val="007B6415"/>
    <w:rsid w:val="007B7919"/>
    <w:rsid w:val="007B7931"/>
    <w:rsid w:val="007C0B0E"/>
    <w:rsid w:val="007D151E"/>
    <w:rsid w:val="007D1DB2"/>
    <w:rsid w:val="007D3143"/>
    <w:rsid w:val="007E19A6"/>
    <w:rsid w:val="007E1EA9"/>
    <w:rsid w:val="007E3028"/>
    <w:rsid w:val="007E45FB"/>
    <w:rsid w:val="007E483A"/>
    <w:rsid w:val="007E7889"/>
    <w:rsid w:val="007F035B"/>
    <w:rsid w:val="007F0486"/>
    <w:rsid w:val="007F2C34"/>
    <w:rsid w:val="007F35E0"/>
    <w:rsid w:val="00801EA0"/>
    <w:rsid w:val="00803ACA"/>
    <w:rsid w:val="00804015"/>
    <w:rsid w:val="0080450E"/>
    <w:rsid w:val="00805529"/>
    <w:rsid w:val="00810556"/>
    <w:rsid w:val="00812431"/>
    <w:rsid w:val="008127E4"/>
    <w:rsid w:val="008133D8"/>
    <w:rsid w:val="0081613E"/>
    <w:rsid w:val="00820709"/>
    <w:rsid w:val="00821F45"/>
    <w:rsid w:val="00822A8D"/>
    <w:rsid w:val="00823901"/>
    <w:rsid w:val="00825AFC"/>
    <w:rsid w:val="0082605A"/>
    <w:rsid w:val="00830C66"/>
    <w:rsid w:val="00830DB8"/>
    <w:rsid w:val="00831731"/>
    <w:rsid w:val="00833430"/>
    <w:rsid w:val="00834EF4"/>
    <w:rsid w:val="00837482"/>
    <w:rsid w:val="00840151"/>
    <w:rsid w:val="008412E7"/>
    <w:rsid w:val="00841C33"/>
    <w:rsid w:val="00842AA5"/>
    <w:rsid w:val="00842F9B"/>
    <w:rsid w:val="008457D3"/>
    <w:rsid w:val="008470A6"/>
    <w:rsid w:val="00852FE0"/>
    <w:rsid w:val="00853517"/>
    <w:rsid w:val="00854FAD"/>
    <w:rsid w:val="00856E1B"/>
    <w:rsid w:val="00856FAE"/>
    <w:rsid w:val="008604F7"/>
    <w:rsid w:val="008618EE"/>
    <w:rsid w:val="008642E5"/>
    <w:rsid w:val="008671C1"/>
    <w:rsid w:val="00867B2A"/>
    <w:rsid w:val="00870861"/>
    <w:rsid w:val="00872D73"/>
    <w:rsid w:val="00874542"/>
    <w:rsid w:val="00874E8F"/>
    <w:rsid w:val="00874ECF"/>
    <w:rsid w:val="00875448"/>
    <w:rsid w:val="008771CA"/>
    <w:rsid w:val="00877DC9"/>
    <w:rsid w:val="008813F0"/>
    <w:rsid w:val="00881577"/>
    <w:rsid w:val="008869AB"/>
    <w:rsid w:val="008869BC"/>
    <w:rsid w:val="00890A35"/>
    <w:rsid w:val="00891365"/>
    <w:rsid w:val="00891F8A"/>
    <w:rsid w:val="00892824"/>
    <w:rsid w:val="00894673"/>
    <w:rsid w:val="008949E2"/>
    <w:rsid w:val="008A1C8F"/>
    <w:rsid w:val="008A2593"/>
    <w:rsid w:val="008A5651"/>
    <w:rsid w:val="008A7097"/>
    <w:rsid w:val="008B00A1"/>
    <w:rsid w:val="008B0966"/>
    <w:rsid w:val="008B23B2"/>
    <w:rsid w:val="008B5AA0"/>
    <w:rsid w:val="008B67C1"/>
    <w:rsid w:val="008C2B22"/>
    <w:rsid w:val="008C75E9"/>
    <w:rsid w:val="008C75ED"/>
    <w:rsid w:val="008C79D2"/>
    <w:rsid w:val="008D14D5"/>
    <w:rsid w:val="008D22B2"/>
    <w:rsid w:val="008E171A"/>
    <w:rsid w:val="008E2B2A"/>
    <w:rsid w:val="008E571A"/>
    <w:rsid w:val="008E642D"/>
    <w:rsid w:val="008F32F4"/>
    <w:rsid w:val="008F4F8F"/>
    <w:rsid w:val="008F6304"/>
    <w:rsid w:val="008F6A66"/>
    <w:rsid w:val="008F6BBE"/>
    <w:rsid w:val="00901CFC"/>
    <w:rsid w:val="009028CE"/>
    <w:rsid w:val="00902C4B"/>
    <w:rsid w:val="0090353D"/>
    <w:rsid w:val="00907062"/>
    <w:rsid w:val="00907CBB"/>
    <w:rsid w:val="009106A8"/>
    <w:rsid w:val="00911332"/>
    <w:rsid w:val="009135C2"/>
    <w:rsid w:val="00913AE4"/>
    <w:rsid w:val="0091630E"/>
    <w:rsid w:val="00921108"/>
    <w:rsid w:val="00922D5F"/>
    <w:rsid w:val="0092537C"/>
    <w:rsid w:val="00925390"/>
    <w:rsid w:val="00925C1B"/>
    <w:rsid w:val="00926714"/>
    <w:rsid w:val="00932372"/>
    <w:rsid w:val="00933234"/>
    <w:rsid w:val="00933BEF"/>
    <w:rsid w:val="00940743"/>
    <w:rsid w:val="00943100"/>
    <w:rsid w:val="00947DA4"/>
    <w:rsid w:val="00950DFD"/>
    <w:rsid w:val="00951AC7"/>
    <w:rsid w:val="009530D7"/>
    <w:rsid w:val="0095343E"/>
    <w:rsid w:val="00954F59"/>
    <w:rsid w:val="009569F4"/>
    <w:rsid w:val="00960DDD"/>
    <w:rsid w:val="00961813"/>
    <w:rsid w:val="00961EDC"/>
    <w:rsid w:val="009673A9"/>
    <w:rsid w:val="009702BD"/>
    <w:rsid w:val="00970EB8"/>
    <w:rsid w:val="00973AB4"/>
    <w:rsid w:val="009759E4"/>
    <w:rsid w:val="00975D6C"/>
    <w:rsid w:val="00976A9B"/>
    <w:rsid w:val="00982695"/>
    <w:rsid w:val="009838E9"/>
    <w:rsid w:val="009846EF"/>
    <w:rsid w:val="0098518F"/>
    <w:rsid w:val="00985517"/>
    <w:rsid w:val="00991EC5"/>
    <w:rsid w:val="0099384F"/>
    <w:rsid w:val="00994202"/>
    <w:rsid w:val="00995423"/>
    <w:rsid w:val="00996C65"/>
    <w:rsid w:val="009A09A1"/>
    <w:rsid w:val="009A32A1"/>
    <w:rsid w:val="009B0DAC"/>
    <w:rsid w:val="009B1134"/>
    <w:rsid w:val="009B206C"/>
    <w:rsid w:val="009B2F30"/>
    <w:rsid w:val="009B4715"/>
    <w:rsid w:val="009B5E68"/>
    <w:rsid w:val="009B6E89"/>
    <w:rsid w:val="009B756E"/>
    <w:rsid w:val="009B7F85"/>
    <w:rsid w:val="009C4738"/>
    <w:rsid w:val="009C51B6"/>
    <w:rsid w:val="009C6139"/>
    <w:rsid w:val="009D24C9"/>
    <w:rsid w:val="009D719B"/>
    <w:rsid w:val="009E1B60"/>
    <w:rsid w:val="009F1378"/>
    <w:rsid w:val="009F1A60"/>
    <w:rsid w:val="009F1D9C"/>
    <w:rsid w:val="009F38E5"/>
    <w:rsid w:val="009F518C"/>
    <w:rsid w:val="009F5775"/>
    <w:rsid w:val="009F59FA"/>
    <w:rsid w:val="009F6BB6"/>
    <w:rsid w:val="009F6D82"/>
    <w:rsid w:val="00A008A4"/>
    <w:rsid w:val="00A01197"/>
    <w:rsid w:val="00A020AD"/>
    <w:rsid w:val="00A02A9A"/>
    <w:rsid w:val="00A061C5"/>
    <w:rsid w:val="00A06AF5"/>
    <w:rsid w:val="00A10586"/>
    <w:rsid w:val="00A1151D"/>
    <w:rsid w:val="00A12EB1"/>
    <w:rsid w:val="00A13F02"/>
    <w:rsid w:val="00A14129"/>
    <w:rsid w:val="00A15762"/>
    <w:rsid w:val="00A17D76"/>
    <w:rsid w:val="00A17ED8"/>
    <w:rsid w:val="00A21833"/>
    <w:rsid w:val="00A267FC"/>
    <w:rsid w:val="00A32C80"/>
    <w:rsid w:val="00A35E1E"/>
    <w:rsid w:val="00A40B8E"/>
    <w:rsid w:val="00A41534"/>
    <w:rsid w:val="00A4349C"/>
    <w:rsid w:val="00A4418B"/>
    <w:rsid w:val="00A51496"/>
    <w:rsid w:val="00A6170A"/>
    <w:rsid w:val="00A6174F"/>
    <w:rsid w:val="00A62888"/>
    <w:rsid w:val="00A63F57"/>
    <w:rsid w:val="00A64CB8"/>
    <w:rsid w:val="00A64E13"/>
    <w:rsid w:val="00A6770A"/>
    <w:rsid w:val="00A71283"/>
    <w:rsid w:val="00A7197E"/>
    <w:rsid w:val="00A723AC"/>
    <w:rsid w:val="00A72CC5"/>
    <w:rsid w:val="00A7523B"/>
    <w:rsid w:val="00A756BE"/>
    <w:rsid w:val="00A818E1"/>
    <w:rsid w:val="00A82677"/>
    <w:rsid w:val="00A82FE3"/>
    <w:rsid w:val="00A902F0"/>
    <w:rsid w:val="00A92A46"/>
    <w:rsid w:val="00A96ECE"/>
    <w:rsid w:val="00A9743A"/>
    <w:rsid w:val="00AA0630"/>
    <w:rsid w:val="00AA1681"/>
    <w:rsid w:val="00AA26CE"/>
    <w:rsid w:val="00AA5624"/>
    <w:rsid w:val="00AA6D7F"/>
    <w:rsid w:val="00AA7644"/>
    <w:rsid w:val="00AB0C47"/>
    <w:rsid w:val="00AB170F"/>
    <w:rsid w:val="00AB2911"/>
    <w:rsid w:val="00AB5A55"/>
    <w:rsid w:val="00AC0BCC"/>
    <w:rsid w:val="00AC6EE7"/>
    <w:rsid w:val="00AC75E6"/>
    <w:rsid w:val="00AD572F"/>
    <w:rsid w:val="00AE3391"/>
    <w:rsid w:val="00AE38E1"/>
    <w:rsid w:val="00AF12D9"/>
    <w:rsid w:val="00AF240C"/>
    <w:rsid w:val="00AF2A1A"/>
    <w:rsid w:val="00AF5D45"/>
    <w:rsid w:val="00AF65C5"/>
    <w:rsid w:val="00B00552"/>
    <w:rsid w:val="00B00D59"/>
    <w:rsid w:val="00B03498"/>
    <w:rsid w:val="00B04077"/>
    <w:rsid w:val="00B127FD"/>
    <w:rsid w:val="00B13652"/>
    <w:rsid w:val="00B145C4"/>
    <w:rsid w:val="00B15B62"/>
    <w:rsid w:val="00B15B97"/>
    <w:rsid w:val="00B167EB"/>
    <w:rsid w:val="00B17401"/>
    <w:rsid w:val="00B21C56"/>
    <w:rsid w:val="00B21E2C"/>
    <w:rsid w:val="00B325A3"/>
    <w:rsid w:val="00B379FE"/>
    <w:rsid w:val="00B41A10"/>
    <w:rsid w:val="00B4481D"/>
    <w:rsid w:val="00B459C6"/>
    <w:rsid w:val="00B4621D"/>
    <w:rsid w:val="00B47914"/>
    <w:rsid w:val="00B5450B"/>
    <w:rsid w:val="00B55F12"/>
    <w:rsid w:val="00B56FF5"/>
    <w:rsid w:val="00B71C92"/>
    <w:rsid w:val="00B71EE1"/>
    <w:rsid w:val="00B7283F"/>
    <w:rsid w:val="00B73C67"/>
    <w:rsid w:val="00B73D56"/>
    <w:rsid w:val="00B75FAF"/>
    <w:rsid w:val="00B776A1"/>
    <w:rsid w:val="00B81130"/>
    <w:rsid w:val="00B81D84"/>
    <w:rsid w:val="00B82632"/>
    <w:rsid w:val="00B8343F"/>
    <w:rsid w:val="00B84CD2"/>
    <w:rsid w:val="00B87079"/>
    <w:rsid w:val="00B90F63"/>
    <w:rsid w:val="00B91185"/>
    <w:rsid w:val="00B96F3E"/>
    <w:rsid w:val="00BA1CCA"/>
    <w:rsid w:val="00BA3FFF"/>
    <w:rsid w:val="00BA42FB"/>
    <w:rsid w:val="00BA4362"/>
    <w:rsid w:val="00BA7391"/>
    <w:rsid w:val="00BA7872"/>
    <w:rsid w:val="00BB2ADA"/>
    <w:rsid w:val="00BB31F8"/>
    <w:rsid w:val="00BB6853"/>
    <w:rsid w:val="00BC0E75"/>
    <w:rsid w:val="00BC44AE"/>
    <w:rsid w:val="00BC6264"/>
    <w:rsid w:val="00BD2BFD"/>
    <w:rsid w:val="00BD3D7A"/>
    <w:rsid w:val="00BD420B"/>
    <w:rsid w:val="00BD7ACB"/>
    <w:rsid w:val="00BE375F"/>
    <w:rsid w:val="00BE3E19"/>
    <w:rsid w:val="00BE42F5"/>
    <w:rsid w:val="00BE4B84"/>
    <w:rsid w:val="00BE76A3"/>
    <w:rsid w:val="00BF0D4C"/>
    <w:rsid w:val="00BF38EC"/>
    <w:rsid w:val="00BF4EE2"/>
    <w:rsid w:val="00BF60DF"/>
    <w:rsid w:val="00C02133"/>
    <w:rsid w:val="00C04C10"/>
    <w:rsid w:val="00C116C4"/>
    <w:rsid w:val="00C11F24"/>
    <w:rsid w:val="00C13E68"/>
    <w:rsid w:val="00C27603"/>
    <w:rsid w:val="00C341A9"/>
    <w:rsid w:val="00C34C17"/>
    <w:rsid w:val="00C34C53"/>
    <w:rsid w:val="00C37953"/>
    <w:rsid w:val="00C41938"/>
    <w:rsid w:val="00C4248A"/>
    <w:rsid w:val="00C44452"/>
    <w:rsid w:val="00C502A3"/>
    <w:rsid w:val="00C50805"/>
    <w:rsid w:val="00C5235C"/>
    <w:rsid w:val="00C535CA"/>
    <w:rsid w:val="00C56A95"/>
    <w:rsid w:val="00C64B77"/>
    <w:rsid w:val="00C67EE8"/>
    <w:rsid w:val="00C71CBF"/>
    <w:rsid w:val="00C728A4"/>
    <w:rsid w:val="00C75DD7"/>
    <w:rsid w:val="00C77735"/>
    <w:rsid w:val="00C778D2"/>
    <w:rsid w:val="00C82590"/>
    <w:rsid w:val="00C82E8C"/>
    <w:rsid w:val="00C86B95"/>
    <w:rsid w:val="00C87DED"/>
    <w:rsid w:val="00C91E74"/>
    <w:rsid w:val="00C91FCE"/>
    <w:rsid w:val="00C9223E"/>
    <w:rsid w:val="00C96540"/>
    <w:rsid w:val="00CA12FF"/>
    <w:rsid w:val="00CA2E5D"/>
    <w:rsid w:val="00CA516F"/>
    <w:rsid w:val="00CA5D8D"/>
    <w:rsid w:val="00CA71D3"/>
    <w:rsid w:val="00CB1EF9"/>
    <w:rsid w:val="00CB3E02"/>
    <w:rsid w:val="00CB5473"/>
    <w:rsid w:val="00CB6268"/>
    <w:rsid w:val="00CB6FD9"/>
    <w:rsid w:val="00CC2806"/>
    <w:rsid w:val="00CD3E68"/>
    <w:rsid w:val="00CD4E1C"/>
    <w:rsid w:val="00CD7CB3"/>
    <w:rsid w:val="00CD7E68"/>
    <w:rsid w:val="00CE304C"/>
    <w:rsid w:val="00CF26E7"/>
    <w:rsid w:val="00CF5F7F"/>
    <w:rsid w:val="00CF798D"/>
    <w:rsid w:val="00D014B9"/>
    <w:rsid w:val="00D044DD"/>
    <w:rsid w:val="00D06347"/>
    <w:rsid w:val="00D067CB"/>
    <w:rsid w:val="00D10080"/>
    <w:rsid w:val="00D12586"/>
    <w:rsid w:val="00D12AE3"/>
    <w:rsid w:val="00D14299"/>
    <w:rsid w:val="00D15333"/>
    <w:rsid w:val="00D155C0"/>
    <w:rsid w:val="00D160DD"/>
    <w:rsid w:val="00D20FC4"/>
    <w:rsid w:val="00D21119"/>
    <w:rsid w:val="00D24580"/>
    <w:rsid w:val="00D25A24"/>
    <w:rsid w:val="00D3128D"/>
    <w:rsid w:val="00D3492A"/>
    <w:rsid w:val="00D34DA0"/>
    <w:rsid w:val="00D352B2"/>
    <w:rsid w:val="00D369F0"/>
    <w:rsid w:val="00D3757F"/>
    <w:rsid w:val="00D42BAA"/>
    <w:rsid w:val="00D47A77"/>
    <w:rsid w:val="00D57AB8"/>
    <w:rsid w:val="00D64A6F"/>
    <w:rsid w:val="00D653F8"/>
    <w:rsid w:val="00D72F4D"/>
    <w:rsid w:val="00D75448"/>
    <w:rsid w:val="00D777AA"/>
    <w:rsid w:val="00D82ACF"/>
    <w:rsid w:val="00D83BEE"/>
    <w:rsid w:val="00D84967"/>
    <w:rsid w:val="00D85451"/>
    <w:rsid w:val="00D86BD3"/>
    <w:rsid w:val="00D91C6F"/>
    <w:rsid w:val="00D920E3"/>
    <w:rsid w:val="00D92315"/>
    <w:rsid w:val="00D93B37"/>
    <w:rsid w:val="00D960E0"/>
    <w:rsid w:val="00DA0B66"/>
    <w:rsid w:val="00DA269C"/>
    <w:rsid w:val="00DA2830"/>
    <w:rsid w:val="00DA4B84"/>
    <w:rsid w:val="00DA4B93"/>
    <w:rsid w:val="00DA6750"/>
    <w:rsid w:val="00DA7906"/>
    <w:rsid w:val="00DB5815"/>
    <w:rsid w:val="00DB62DB"/>
    <w:rsid w:val="00DB71DD"/>
    <w:rsid w:val="00DB772F"/>
    <w:rsid w:val="00DC575B"/>
    <w:rsid w:val="00DC5BFB"/>
    <w:rsid w:val="00DD1265"/>
    <w:rsid w:val="00DD6DBE"/>
    <w:rsid w:val="00DE2E6B"/>
    <w:rsid w:val="00DE50F4"/>
    <w:rsid w:val="00DE7DD2"/>
    <w:rsid w:val="00DF0AB4"/>
    <w:rsid w:val="00DF387F"/>
    <w:rsid w:val="00DF5237"/>
    <w:rsid w:val="00DF63EF"/>
    <w:rsid w:val="00DF6504"/>
    <w:rsid w:val="00DF7714"/>
    <w:rsid w:val="00E00B49"/>
    <w:rsid w:val="00E01C99"/>
    <w:rsid w:val="00E03435"/>
    <w:rsid w:val="00E0361E"/>
    <w:rsid w:val="00E055CB"/>
    <w:rsid w:val="00E07DBC"/>
    <w:rsid w:val="00E10218"/>
    <w:rsid w:val="00E116EB"/>
    <w:rsid w:val="00E11C99"/>
    <w:rsid w:val="00E1320A"/>
    <w:rsid w:val="00E17F96"/>
    <w:rsid w:val="00E200ED"/>
    <w:rsid w:val="00E20594"/>
    <w:rsid w:val="00E21A05"/>
    <w:rsid w:val="00E24865"/>
    <w:rsid w:val="00E24CAC"/>
    <w:rsid w:val="00E2682B"/>
    <w:rsid w:val="00E279B8"/>
    <w:rsid w:val="00E27A61"/>
    <w:rsid w:val="00E32908"/>
    <w:rsid w:val="00E33C64"/>
    <w:rsid w:val="00E33FEF"/>
    <w:rsid w:val="00E34616"/>
    <w:rsid w:val="00E352D2"/>
    <w:rsid w:val="00E37C8B"/>
    <w:rsid w:val="00E419B6"/>
    <w:rsid w:val="00E42020"/>
    <w:rsid w:val="00E4480C"/>
    <w:rsid w:val="00E47123"/>
    <w:rsid w:val="00E47951"/>
    <w:rsid w:val="00E51DD7"/>
    <w:rsid w:val="00E53B23"/>
    <w:rsid w:val="00E57E3E"/>
    <w:rsid w:val="00E605ED"/>
    <w:rsid w:val="00E61B7A"/>
    <w:rsid w:val="00E61D81"/>
    <w:rsid w:val="00E62C10"/>
    <w:rsid w:val="00E66573"/>
    <w:rsid w:val="00E6783E"/>
    <w:rsid w:val="00E67A3F"/>
    <w:rsid w:val="00E67A6D"/>
    <w:rsid w:val="00E71822"/>
    <w:rsid w:val="00E72901"/>
    <w:rsid w:val="00E739B2"/>
    <w:rsid w:val="00E756E6"/>
    <w:rsid w:val="00E81DA8"/>
    <w:rsid w:val="00E8650E"/>
    <w:rsid w:val="00E93460"/>
    <w:rsid w:val="00E94982"/>
    <w:rsid w:val="00E9521E"/>
    <w:rsid w:val="00E953BE"/>
    <w:rsid w:val="00E959A5"/>
    <w:rsid w:val="00E9748D"/>
    <w:rsid w:val="00E977DC"/>
    <w:rsid w:val="00EA05B8"/>
    <w:rsid w:val="00EA26BE"/>
    <w:rsid w:val="00EA3586"/>
    <w:rsid w:val="00EA3EFF"/>
    <w:rsid w:val="00EA5374"/>
    <w:rsid w:val="00EA53AE"/>
    <w:rsid w:val="00EB0CFF"/>
    <w:rsid w:val="00EB203B"/>
    <w:rsid w:val="00EB2FA5"/>
    <w:rsid w:val="00EB4F4A"/>
    <w:rsid w:val="00EB7667"/>
    <w:rsid w:val="00EC2B77"/>
    <w:rsid w:val="00EC58CC"/>
    <w:rsid w:val="00EC6A1E"/>
    <w:rsid w:val="00ED07CF"/>
    <w:rsid w:val="00EE0657"/>
    <w:rsid w:val="00EE2961"/>
    <w:rsid w:val="00EF0A07"/>
    <w:rsid w:val="00EF6BB5"/>
    <w:rsid w:val="00EF7ECF"/>
    <w:rsid w:val="00F028CD"/>
    <w:rsid w:val="00F1125E"/>
    <w:rsid w:val="00F14AEE"/>
    <w:rsid w:val="00F217B1"/>
    <w:rsid w:val="00F21D74"/>
    <w:rsid w:val="00F21F31"/>
    <w:rsid w:val="00F23193"/>
    <w:rsid w:val="00F37EC0"/>
    <w:rsid w:val="00F41D81"/>
    <w:rsid w:val="00F44569"/>
    <w:rsid w:val="00F4458E"/>
    <w:rsid w:val="00F47FFD"/>
    <w:rsid w:val="00F52062"/>
    <w:rsid w:val="00F52238"/>
    <w:rsid w:val="00F55583"/>
    <w:rsid w:val="00F56E5F"/>
    <w:rsid w:val="00F57F39"/>
    <w:rsid w:val="00F60453"/>
    <w:rsid w:val="00F653CA"/>
    <w:rsid w:val="00F66EBD"/>
    <w:rsid w:val="00F76403"/>
    <w:rsid w:val="00F82F77"/>
    <w:rsid w:val="00F858D6"/>
    <w:rsid w:val="00F85BD0"/>
    <w:rsid w:val="00F85E43"/>
    <w:rsid w:val="00F85EDE"/>
    <w:rsid w:val="00F8786A"/>
    <w:rsid w:val="00F94078"/>
    <w:rsid w:val="00F941D2"/>
    <w:rsid w:val="00F95F68"/>
    <w:rsid w:val="00F97C78"/>
    <w:rsid w:val="00FA0B64"/>
    <w:rsid w:val="00FA131B"/>
    <w:rsid w:val="00FA4051"/>
    <w:rsid w:val="00FB66BB"/>
    <w:rsid w:val="00FC072B"/>
    <w:rsid w:val="00FC300E"/>
    <w:rsid w:val="00FC7A3E"/>
    <w:rsid w:val="00FC7CCC"/>
    <w:rsid w:val="00FD0D5B"/>
    <w:rsid w:val="00FD25F7"/>
    <w:rsid w:val="00FD424E"/>
    <w:rsid w:val="00FD4B6F"/>
    <w:rsid w:val="00FD52A0"/>
    <w:rsid w:val="00FD605D"/>
    <w:rsid w:val="00FD6995"/>
    <w:rsid w:val="00FD6C65"/>
    <w:rsid w:val="00FE13D1"/>
    <w:rsid w:val="00FE71CE"/>
    <w:rsid w:val="00FE747E"/>
    <w:rsid w:val="00FE761A"/>
    <w:rsid w:val="00FF0649"/>
    <w:rsid w:val="00FF19A7"/>
    <w:rsid w:val="00FF1D8C"/>
    <w:rsid w:val="00FF54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BBF64C5"/>
  <w15:docId w15:val="{9F6D806E-426E-42D6-8AB8-E8F0376C7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2"/>
        <w:sz w:val="22"/>
        <w:szCs w:val="22"/>
        <w:lang w:val="en-US" w:eastAsia="vi-VN"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459CF"/>
    <w:pPr>
      <w:spacing w:after="120" w:line="240" w:lineRule="auto"/>
      <w:ind w:left="72" w:right="72"/>
    </w:pPr>
  </w:style>
  <w:style w:type="paragraph" w:styleId="u1">
    <w:name w:val="heading 1"/>
    <w:basedOn w:val="Binhthng"/>
    <w:next w:val="Binhthng"/>
    <w:link w:val="u1Char"/>
    <w:uiPriority w:val="1"/>
    <w:qFormat/>
    <w:rsid w:val="0013333F"/>
    <w:pPr>
      <w:keepNext/>
      <w:keepLines/>
      <w:spacing w:after="40"/>
      <w:outlineLvl w:val="0"/>
    </w:pPr>
    <w:rPr>
      <w:rFonts w:asciiTheme="majorHAnsi" w:eastAsiaTheme="majorEastAsia" w:hAnsiTheme="majorHAnsi" w:cstheme="majorBidi"/>
      <w:caps/>
      <w:color w:val="355D7E" w:themeColor="accent1" w:themeShade="80"/>
      <w:sz w:val="28"/>
      <w:szCs w:val="28"/>
    </w:rPr>
  </w:style>
  <w:style w:type="paragraph" w:styleId="u2">
    <w:name w:val="heading 2"/>
    <w:basedOn w:val="Binhthng"/>
    <w:next w:val="Binhthng"/>
    <w:link w:val="u2Char"/>
    <w:uiPriority w:val="1"/>
    <w:qFormat/>
    <w:rsid w:val="0013333F"/>
    <w:pPr>
      <w:keepNext/>
      <w:keepLines/>
      <w:spacing w:before="120"/>
      <w:outlineLvl w:val="1"/>
    </w:pPr>
    <w:rPr>
      <w:rFonts w:asciiTheme="majorHAnsi" w:eastAsiaTheme="majorEastAsia" w:hAnsiTheme="majorHAnsi" w:cstheme="majorBidi"/>
      <w:caps/>
      <w:color w:val="B85A22" w:themeColor="accent2" w:themeShade="BF"/>
      <w:sz w:val="24"/>
      <w:szCs w:val="24"/>
    </w:rPr>
  </w:style>
  <w:style w:type="paragraph" w:styleId="u3">
    <w:name w:val="heading 3"/>
    <w:basedOn w:val="Binhthng"/>
    <w:next w:val="Binhthng"/>
    <w:link w:val="u3Char"/>
    <w:uiPriority w:val="1"/>
    <w:qFormat/>
    <w:rsid w:val="0013333F"/>
    <w:pPr>
      <w:keepNext/>
      <w:keepLines/>
      <w:spacing w:before="120"/>
      <w:outlineLvl w:val="2"/>
    </w:pPr>
    <w:rPr>
      <w:rFonts w:asciiTheme="majorHAnsi" w:eastAsiaTheme="majorEastAsia" w:hAnsiTheme="majorHAnsi" w:cstheme="majorBidi"/>
      <w:caps/>
      <w:color w:val="555A3C" w:themeColor="accent3" w:themeShade="80"/>
    </w:rPr>
  </w:style>
  <w:style w:type="paragraph" w:styleId="u4">
    <w:name w:val="heading 4"/>
    <w:basedOn w:val="Binhthng"/>
    <w:next w:val="Binhthng"/>
    <w:link w:val="u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u5">
    <w:name w:val="heading 5"/>
    <w:basedOn w:val="Binhthng"/>
    <w:next w:val="Binhthng"/>
    <w:link w:val="u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u6">
    <w:name w:val="heading 6"/>
    <w:basedOn w:val="Binhthng"/>
    <w:next w:val="Binhthng"/>
    <w:link w:val="u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u7">
    <w:name w:val="heading 7"/>
    <w:basedOn w:val="Binhthng"/>
    <w:next w:val="Binhthng"/>
    <w:link w:val="u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u8">
    <w:name w:val="heading 8"/>
    <w:basedOn w:val="Binhthng"/>
    <w:next w:val="Binhthng"/>
    <w:link w:val="u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u9">
    <w:name w:val="heading 9"/>
    <w:basedOn w:val="Binhthng"/>
    <w:next w:val="Binhthng"/>
    <w:link w:val="u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1"/>
    <w:rsid w:val="0013333F"/>
    <w:rPr>
      <w:rFonts w:asciiTheme="majorHAnsi" w:eastAsiaTheme="majorEastAsia" w:hAnsiTheme="majorHAnsi" w:cstheme="majorBidi"/>
      <w:caps/>
      <w:color w:val="355D7E" w:themeColor="accent1" w:themeShade="80"/>
      <w:sz w:val="28"/>
      <w:szCs w:val="28"/>
    </w:rPr>
  </w:style>
  <w:style w:type="character" w:customStyle="1" w:styleId="u2Char">
    <w:name w:val="Đầu đề 2 Char"/>
    <w:basedOn w:val="Phngmcinhcuaoanvn"/>
    <w:link w:val="u2"/>
    <w:uiPriority w:val="1"/>
    <w:rsid w:val="0013333F"/>
    <w:rPr>
      <w:rFonts w:asciiTheme="majorHAnsi" w:eastAsiaTheme="majorEastAsia" w:hAnsiTheme="majorHAnsi" w:cstheme="majorBidi"/>
      <w:caps/>
      <w:color w:val="B85A22" w:themeColor="accent2" w:themeShade="BF"/>
      <w:sz w:val="24"/>
      <w:szCs w:val="24"/>
    </w:rPr>
  </w:style>
  <w:style w:type="character" w:customStyle="1" w:styleId="u3Char">
    <w:name w:val="Đầu đề 3 Char"/>
    <w:basedOn w:val="Phngmcinhcuaoanvn"/>
    <w:link w:val="u3"/>
    <w:uiPriority w:val="1"/>
    <w:rsid w:val="0013333F"/>
    <w:rPr>
      <w:rFonts w:asciiTheme="majorHAnsi" w:eastAsiaTheme="majorEastAsia" w:hAnsiTheme="majorHAnsi" w:cstheme="majorBidi"/>
      <w:caps/>
      <w:color w:val="555A3C" w:themeColor="accent3" w:themeShade="80"/>
    </w:rPr>
  </w:style>
  <w:style w:type="character" w:customStyle="1" w:styleId="u4Char">
    <w:name w:val="Đầu đề 4 Char"/>
    <w:basedOn w:val="Phngmcinhcuaoanvn"/>
    <w:link w:val="u4"/>
    <w:uiPriority w:val="9"/>
    <w:semiHidden/>
    <w:rPr>
      <w:rFonts w:asciiTheme="majorHAnsi" w:eastAsiaTheme="majorEastAsia" w:hAnsiTheme="majorHAnsi" w:cstheme="majorBidi"/>
      <w:caps/>
      <w:sz w:val="24"/>
      <w:szCs w:val="24"/>
    </w:rPr>
  </w:style>
  <w:style w:type="character" w:customStyle="1" w:styleId="u5Char">
    <w:name w:val="Đầu đề 5 Char"/>
    <w:basedOn w:val="Phngmcinhcuaoanvn"/>
    <w:link w:val="u5"/>
    <w:uiPriority w:val="9"/>
    <w:semiHidden/>
    <w:rPr>
      <w:rFonts w:asciiTheme="majorHAnsi" w:eastAsiaTheme="majorEastAsia" w:hAnsiTheme="majorHAnsi" w:cstheme="majorBidi"/>
      <w:i/>
      <w:iCs/>
      <w:caps/>
      <w:sz w:val="24"/>
      <w:szCs w:val="24"/>
    </w:rPr>
  </w:style>
  <w:style w:type="character" w:customStyle="1" w:styleId="u6Char">
    <w:name w:val="Đầu đề 6 Char"/>
    <w:basedOn w:val="Phngmcinhcuaoanvn"/>
    <w:link w:val="u6"/>
    <w:uiPriority w:val="9"/>
    <w:semiHidden/>
    <w:rPr>
      <w:rFonts w:asciiTheme="majorHAnsi" w:eastAsiaTheme="majorEastAsia" w:hAnsiTheme="majorHAnsi" w:cstheme="majorBidi"/>
      <w:b/>
      <w:bCs/>
      <w:caps/>
      <w:color w:val="262626" w:themeColor="text1" w:themeTint="D9"/>
      <w:sz w:val="20"/>
      <w:szCs w:val="20"/>
    </w:rPr>
  </w:style>
  <w:style w:type="character" w:customStyle="1" w:styleId="u7Char">
    <w:name w:val="Đầu đề 7 Char"/>
    <w:basedOn w:val="Phngmcinhcuaoanvn"/>
    <w:link w:val="u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u8Char">
    <w:name w:val="Đầu đề 8 Char"/>
    <w:basedOn w:val="Phngmcinhcuaoanvn"/>
    <w:link w:val="u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u9Char">
    <w:name w:val="Đầu đề 9 Char"/>
    <w:basedOn w:val="Phngmcinhcuaoanvn"/>
    <w:link w:val="u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huthich">
    <w:name w:val="caption"/>
    <w:basedOn w:val="Binhthng"/>
    <w:next w:val="Binhthng"/>
    <w:uiPriority w:val="35"/>
    <w:semiHidden/>
    <w:unhideWhenUsed/>
    <w:qFormat/>
    <w:rPr>
      <w:b/>
      <w:bCs/>
      <w:smallCaps/>
      <w:color w:val="595959" w:themeColor="text1" w:themeTint="A6"/>
    </w:rPr>
  </w:style>
  <w:style w:type="paragraph" w:styleId="Tiu">
    <w:name w:val="Title"/>
    <w:basedOn w:val="Binhthng"/>
    <w:next w:val="Binhthng"/>
    <w:link w:val="TiuChar"/>
    <w:uiPriority w:val="1"/>
    <w:qFormat/>
    <w:rsid w:val="0013333F"/>
    <w:pPr>
      <w:spacing w:after="0"/>
      <w:jc w:val="right"/>
    </w:pPr>
    <w:rPr>
      <w:rFonts w:asciiTheme="majorHAnsi" w:eastAsiaTheme="majorEastAsia" w:hAnsiTheme="majorHAnsi" w:cstheme="majorBidi"/>
      <w:caps/>
      <w:color w:val="B85A22" w:themeColor="accent2" w:themeShade="BF"/>
      <w:sz w:val="52"/>
      <w:szCs w:val="52"/>
    </w:rPr>
  </w:style>
  <w:style w:type="character" w:customStyle="1" w:styleId="TiuChar">
    <w:name w:val="Tiêu đề Char"/>
    <w:basedOn w:val="Phngmcinhcuaoanvn"/>
    <w:link w:val="Tiu"/>
    <w:uiPriority w:val="1"/>
    <w:rsid w:val="0013333F"/>
    <w:rPr>
      <w:rFonts w:asciiTheme="majorHAnsi" w:eastAsiaTheme="majorEastAsia" w:hAnsiTheme="majorHAnsi" w:cstheme="majorBidi"/>
      <w:caps/>
      <w:color w:val="B85A22" w:themeColor="accent2" w:themeShade="BF"/>
      <w:sz w:val="52"/>
      <w:szCs w:val="52"/>
    </w:rPr>
  </w:style>
  <w:style w:type="paragraph" w:styleId="Tiuphu">
    <w:name w:val="Subtitle"/>
    <w:basedOn w:val="Binhthng"/>
    <w:next w:val="Binhthng"/>
    <w:link w:val="TiuphuChar"/>
    <w:uiPriority w:val="1"/>
    <w:qFormat/>
    <w:pPr>
      <w:jc w:val="right"/>
    </w:pPr>
    <w:rPr>
      <w:rFonts w:asciiTheme="majorHAnsi" w:eastAsiaTheme="majorEastAsia" w:hAnsiTheme="majorHAnsi" w:cstheme="majorBidi"/>
      <w:caps/>
      <w:sz w:val="28"/>
      <w:szCs w:val="28"/>
    </w:rPr>
  </w:style>
  <w:style w:type="character" w:customStyle="1" w:styleId="TiuphuChar">
    <w:name w:val="Tiêu đề phụ Char"/>
    <w:basedOn w:val="Phngmcinhcuaoanvn"/>
    <w:link w:val="Tiuphu"/>
    <w:uiPriority w:val="1"/>
    <w:rPr>
      <w:rFonts w:asciiTheme="majorHAnsi" w:eastAsiaTheme="majorEastAsia" w:hAnsiTheme="majorHAnsi" w:cstheme="majorBidi"/>
      <w:caps/>
      <w:sz w:val="28"/>
      <w:szCs w:val="28"/>
    </w:rPr>
  </w:style>
  <w:style w:type="paragraph" w:styleId="uMucluc">
    <w:name w:val="TOC Heading"/>
    <w:basedOn w:val="u1"/>
    <w:next w:val="Binhthng"/>
    <w:uiPriority w:val="39"/>
    <w:unhideWhenUsed/>
    <w:qFormat/>
    <w:pPr>
      <w:outlineLvl w:val="9"/>
    </w:pPr>
  </w:style>
  <w:style w:type="table" w:styleId="LiBang">
    <w:name w:val="Table Grid"/>
    <w:basedOn w:val="BangThngthng"/>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angLi3-Nhnmanh11">
    <w:name w:val="Bảng Lưới 3 - Nhấn mạnh 11"/>
    <w:basedOn w:val="BangThngthng"/>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DanhschBng7Nhiumusc-Nhnmanh11">
    <w:name w:val="Danh sách Bảng 7 Nhiều màu sắc - Nhấn mạnh 11"/>
    <w:basedOn w:val="BangThngthng"/>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BangLi5m-Nhnmanh11">
    <w:name w:val="Bảng Lưới 5 Đậm - Nhấn mạnh 11"/>
    <w:basedOn w:val="BangThngthng"/>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BangLi4-Nhnmanh61">
    <w:name w:val="Bảng Lưới 4 - Nhấn mạnh 61"/>
    <w:basedOn w:val="BangThngthng"/>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BngLiNhat1">
    <w:name w:val="Bảng Lưới Nhạt1"/>
    <w:basedOn w:val="BangThngthng"/>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BangThun21">
    <w:name w:val="Bảng Thuần  21"/>
    <w:basedOn w:val="BangThngthng"/>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DanhschBng2-Nhnmanh11">
    <w:name w:val="Danh sách Bảng 2 - Nhấn mạnh 11"/>
    <w:basedOn w:val="BangThngthng"/>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BangDanhsch1Nhat-Nhnmanh21">
    <w:name w:val="Bảng Danh sách 1 Nhạt - Nhấn mạnh 21"/>
    <w:basedOn w:val="BangThngthng"/>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VnbanChdanhsn">
    <w:name w:val="Placeholder Text"/>
    <w:basedOn w:val="Phngmcinhcuaoanvn"/>
    <w:uiPriority w:val="99"/>
    <w:semiHidden/>
    <w:rsid w:val="0013333F"/>
    <w:rPr>
      <w:color w:val="595959" w:themeColor="text1" w:themeTint="A6"/>
    </w:rPr>
  </w:style>
  <w:style w:type="table" w:customStyle="1" w:styleId="BangLi4-Nhnmanh11">
    <w:name w:val="Bảng Lưới 4 - Nhấn mạnh 11"/>
    <w:basedOn w:val="BangThngthng"/>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BangLi4-Nhnmanh21">
    <w:name w:val="Bảng Lưới 4 - Nhấn mạnh 21"/>
    <w:basedOn w:val="BangThngthng"/>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BangThun41">
    <w:name w:val="Bảng Thuần  41"/>
    <w:basedOn w:val="BangThngthng"/>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BangLi1Nhat-Nhnmanh61">
    <w:name w:val="Bảng Lưới 1 Nhạt - Nhấn mạnh 61"/>
    <w:basedOn w:val="BangThngthng"/>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BangDanhsch1Nhat-Nhnmanh61">
    <w:name w:val="Bảng Danh sách 1 Nhạt - Nhấn mạnh 61"/>
    <w:basedOn w:val="BangThngthng"/>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utrang">
    <w:name w:val="header"/>
    <w:basedOn w:val="Binhthng"/>
    <w:link w:val="utrangChar"/>
    <w:uiPriority w:val="2"/>
    <w:unhideWhenUsed/>
    <w:pPr>
      <w:spacing w:after="0"/>
      <w:jc w:val="right"/>
    </w:pPr>
  </w:style>
  <w:style w:type="character" w:customStyle="1" w:styleId="utrangChar">
    <w:name w:val="Đầu trang Char"/>
    <w:basedOn w:val="Phngmcinhcuaoanvn"/>
    <w:link w:val="utrang"/>
    <w:uiPriority w:val="2"/>
  </w:style>
  <w:style w:type="paragraph" w:styleId="Chntrang">
    <w:name w:val="footer"/>
    <w:basedOn w:val="Binhthng"/>
    <w:link w:val="ChntrangChar"/>
    <w:uiPriority w:val="99"/>
    <w:unhideWhenUsed/>
    <w:pPr>
      <w:spacing w:after="0"/>
    </w:pPr>
  </w:style>
  <w:style w:type="character" w:customStyle="1" w:styleId="ChntrangChar">
    <w:name w:val="Chân trang Char"/>
    <w:basedOn w:val="Phngmcinhcuaoanvn"/>
    <w:link w:val="Chntrang"/>
    <w:uiPriority w:val="99"/>
  </w:style>
  <w:style w:type="table" w:customStyle="1" w:styleId="Khngcvin">
    <w:name w:val="Không có viền"/>
    <w:basedOn w:val="BangThngthng"/>
    <w:uiPriority w:val="99"/>
    <w:pPr>
      <w:spacing w:after="0" w:line="240" w:lineRule="auto"/>
    </w:pPr>
    <w:tblPr/>
  </w:style>
  <w:style w:type="table" w:customStyle="1" w:styleId="BangLi1Nhat-Nhnmanh11">
    <w:name w:val="Bảng Lưới 1 Nhạt - Nhấn mạnh 11"/>
    <w:aliases w:val="Sample questionnaires table"/>
    <w:basedOn w:val="BangThngthng"/>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BangLi2-Nhnmanh11">
    <w:name w:val="Bảng Lưới 2 - Nhấn mạnh 11"/>
    <w:basedOn w:val="BangThngthng"/>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Binhthng"/>
    <w:uiPriority w:val="1"/>
    <w:qFormat/>
    <w:rsid w:val="00E279B8"/>
    <w:pPr>
      <w:spacing w:before="5160" w:after="1440" w:line="720" w:lineRule="auto"/>
      <w:jc w:val="right"/>
    </w:pPr>
    <w:rPr>
      <w:noProof/>
      <w:color w:val="59473F" w:themeColor="text2" w:themeShade="BF"/>
      <w:sz w:val="52"/>
      <w:szCs w:val="52"/>
    </w:rPr>
  </w:style>
  <w:style w:type="paragraph" w:styleId="inh-zcuaBiumu">
    <w:name w:val="HTML Top of Form"/>
    <w:basedOn w:val="Binhthng"/>
    <w:next w:val="Binhthng"/>
    <w:link w:val="inh-zcuaBiumu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inh-zcuaBiumuChar">
    <w:name w:val="Đỉnh-z của Biểu mẫu Char"/>
    <w:basedOn w:val="Phngmcinhcuaoanvn"/>
    <w:link w:val="inh-zcuaBiumu"/>
    <w:uiPriority w:val="99"/>
    <w:semiHidden/>
    <w:rPr>
      <w:rFonts w:ascii="Arial" w:hAnsi="Arial" w:cs="Arial"/>
      <w:vanish/>
      <w:sz w:val="16"/>
      <w:szCs w:val="16"/>
    </w:rPr>
  </w:style>
  <w:style w:type="paragraph" w:styleId="ay-zcuaBiumu">
    <w:name w:val="HTML Bottom of Form"/>
    <w:basedOn w:val="Binhthng"/>
    <w:next w:val="Binhthng"/>
    <w:link w:val="ay-zcuaBiumu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ay-zcuaBiumuChar">
    <w:name w:val="Đáy-z của Biểu mẫu Char"/>
    <w:basedOn w:val="Phngmcinhcuaoanvn"/>
    <w:link w:val="ay-zcuaBiumu"/>
    <w:uiPriority w:val="99"/>
    <w:semiHidden/>
    <w:rPr>
      <w:rFonts w:ascii="Arial" w:hAnsi="Arial" w:cs="Arial"/>
      <w:vanish/>
      <w:sz w:val="16"/>
      <w:szCs w:val="16"/>
    </w:rPr>
  </w:style>
  <w:style w:type="paragraph" w:customStyle="1" w:styleId="Thngtinlinh">
    <w:name w:val="Thông tin liên hệ"/>
    <w:basedOn w:val="Binhthng"/>
    <w:uiPriority w:val="1"/>
    <w:qFormat/>
    <w:pPr>
      <w:spacing w:after="0"/>
      <w:jc w:val="right"/>
    </w:pPr>
    <w:rPr>
      <w:caps/>
    </w:rPr>
  </w:style>
  <w:style w:type="table" w:customStyle="1" w:styleId="BangLi3-Nhnmanh31">
    <w:name w:val="Bảng Lưới 3 - Nhấn mạnh 31"/>
    <w:basedOn w:val="BangThngthng"/>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BangLi5m-Nhnmanh31">
    <w:name w:val="Bảng Lưới 5 Đậm - Nhấn mạnh 31"/>
    <w:basedOn w:val="BangThngthng"/>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BangLi1Nhat-Nhnmanh31">
    <w:name w:val="Bảng Lưới 1 Nhạt - Nhấn mạnh 31"/>
    <w:basedOn w:val="BangThngthng"/>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Manh">
    <w:name w:val="Strong"/>
    <w:basedOn w:val="Phngmcinhcuaoanvn"/>
    <w:uiPriority w:val="1"/>
    <w:qFormat/>
    <w:rPr>
      <w:b/>
      <w:bCs/>
    </w:rPr>
  </w:style>
  <w:style w:type="paragraph" w:customStyle="1" w:styleId="Vnbntrongbng">
    <w:name w:val="Văn bản trong bảng"/>
    <w:basedOn w:val="Binhthng"/>
    <w:uiPriority w:val="1"/>
    <w:qFormat/>
    <w:pPr>
      <w:spacing w:before="120" w:after="0"/>
    </w:pPr>
  </w:style>
  <w:style w:type="table" w:customStyle="1" w:styleId="DanhschBng6Nhiumusc-Nhnmanh21">
    <w:name w:val="Danh sách Bảng 6 Nhiều màu sắc - Nhấn mạnh 21"/>
    <w:basedOn w:val="BangThngthng"/>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BangLi1Nhat-Nhnmanh21">
    <w:name w:val="Bảng Lưới 1 Nhạt - Nhấn mạnh 21"/>
    <w:basedOn w:val="BangThngthng"/>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Duudong">
    <w:name w:val="List Bullet"/>
    <w:basedOn w:val="Binhthng"/>
    <w:uiPriority w:val="1"/>
    <w:unhideWhenUsed/>
    <w:pPr>
      <w:numPr>
        <w:numId w:val="1"/>
      </w:numPr>
    </w:pPr>
  </w:style>
  <w:style w:type="paragraph" w:customStyle="1" w:styleId="Hnhnh">
    <w:name w:val="Hình ảnh"/>
    <w:basedOn w:val="Binhthng"/>
    <w:qFormat/>
    <w:rsid w:val="00E279B8"/>
    <w:pPr>
      <w:spacing w:before="5760" w:after="0" w:line="720" w:lineRule="auto"/>
      <w:jc w:val="right"/>
    </w:pPr>
  </w:style>
  <w:style w:type="character" w:styleId="NhnmnhThm">
    <w:name w:val="Intense Emphasis"/>
    <w:basedOn w:val="Phngmcinhcuaoanvn"/>
    <w:uiPriority w:val="21"/>
    <w:unhideWhenUsed/>
    <w:rsid w:val="0013333F"/>
    <w:rPr>
      <w:i/>
      <w:iCs/>
      <w:color w:val="355D7E" w:themeColor="accent1" w:themeShade="80"/>
    </w:rPr>
  </w:style>
  <w:style w:type="paragraph" w:styleId="Nhaykepm">
    <w:name w:val="Intense Quote"/>
    <w:basedOn w:val="Binhthng"/>
    <w:next w:val="Binhthng"/>
    <w:link w:val="NhaykepmChar"/>
    <w:uiPriority w:val="30"/>
    <w:unhideWhenUsed/>
    <w:rsid w:val="0013333F"/>
    <w:pPr>
      <w:pBdr>
        <w:top w:val="single" w:sz="4" w:space="10" w:color="94B6D2" w:themeColor="accent1"/>
        <w:bottom w:val="single" w:sz="4" w:space="10" w:color="94B6D2" w:themeColor="accent1"/>
      </w:pBdr>
      <w:spacing w:before="360" w:after="360"/>
      <w:ind w:left="864" w:right="864"/>
      <w:jc w:val="center"/>
    </w:pPr>
    <w:rPr>
      <w:i/>
      <w:iCs/>
      <w:color w:val="355D7E" w:themeColor="accent1" w:themeShade="80"/>
    </w:rPr>
  </w:style>
  <w:style w:type="character" w:customStyle="1" w:styleId="NhaykepmChar">
    <w:name w:val="Nháy kép Đậm Char"/>
    <w:basedOn w:val="Phngmcinhcuaoanvn"/>
    <w:link w:val="Nhaykepm"/>
    <w:uiPriority w:val="30"/>
    <w:rsid w:val="0013333F"/>
    <w:rPr>
      <w:i/>
      <w:iCs/>
      <w:color w:val="355D7E" w:themeColor="accent1" w:themeShade="80"/>
    </w:rPr>
  </w:style>
  <w:style w:type="character" w:styleId="ThamchiuNhnmnh">
    <w:name w:val="Intense Reference"/>
    <w:basedOn w:val="Phngmcinhcuaoanvn"/>
    <w:uiPriority w:val="32"/>
    <w:unhideWhenUsed/>
    <w:rsid w:val="0013333F"/>
    <w:rPr>
      <w:b/>
      <w:bCs/>
      <w:caps w:val="0"/>
      <w:smallCaps/>
      <w:color w:val="355D7E" w:themeColor="accent1" w:themeShade="80"/>
      <w:spacing w:val="5"/>
    </w:rPr>
  </w:style>
  <w:style w:type="paragraph" w:styleId="Khivnban">
    <w:name w:val="Block Text"/>
    <w:basedOn w:val="Binhthng"/>
    <w:uiPriority w:val="99"/>
    <w:semiHidden/>
    <w:unhideWhenUsed/>
    <w:rsid w:val="0013333F"/>
    <w:pPr>
      <w:pBdr>
        <w:top w:val="single" w:sz="2" w:space="10" w:color="355D7E" w:themeColor="accent1" w:themeShade="80" w:shadow="1"/>
        <w:left w:val="single" w:sz="2" w:space="10" w:color="355D7E" w:themeColor="accent1" w:themeShade="80" w:shadow="1"/>
        <w:bottom w:val="single" w:sz="2" w:space="10" w:color="355D7E" w:themeColor="accent1" w:themeShade="80" w:shadow="1"/>
        <w:right w:val="single" w:sz="2" w:space="10" w:color="355D7E" w:themeColor="accent1" w:themeShade="80" w:shadow="1"/>
      </w:pBdr>
      <w:ind w:left="1152" w:right="1152"/>
    </w:pPr>
    <w:rPr>
      <w:i/>
      <w:iCs/>
      <w:color w:val="355D7E" w:themeColor="accent1" w:themeShade="80"/>
    </w:rPr>
  </w:style>
  <w:style w:type="character" w:styleId="Siuktni">
    <w:name w:val="Hyperlink"/>
    <w:basedOn w:val="Phngmcinhcuaoanvn"/>
    <w:uiPriority w:val="99"/>
    <w:unhideWhenUsed/>
    <w:rsid w:val="0013333F"/>
    <w:rPr>
      <w:color w:val="7C5F1D" w:themeColor="accent4" w:themeShade="80"/>
      <w:u w:val="single"/>
    </w:rPr>
  </w:style>
  <w:style w:type="character" w:customStyle="1" w:styleId="cpnchacgiiquyt">
    <w:name w:val="Đề cập đến chưa được giải quyết"/>
    <w:basedOn w:val="Phngmcinhcuaoanvn"/>
    <w:uiPriority w:val="99"/>
    <w:semiHidden/>
    <w:unhideWhenUsed/>
    <w:rsid w:val="0013333F"/>
    <w:rPr>
      <w:color w:val="595959" w:themeColor="text1" w:themeTint="A6"/>
      <w:shd w:val="clear" w:color="auto" w:fill="E6E6E6"/>
    </w:rPr>
  </w:style>
  <w:style w:type="paragraph" w:styleId="Bongchuthich">
    <w:name w:val="Balloon Text"/>
    <w:basedOn w:val="Binhthng"/>
    <w:link w:val="BongchuthichChar"/>
    <w:uiPriority w:val="99"/>
    <w:semiHidden/>
    <w:unhideWhenUsed/>
    <w:rsid w:val="00BA4362"/>
    <w:pPr>
      <w:spacing w:after="0"/>
    </w:pPr>
    <w:rPr>
      <w:rFonts w:ascii="Tahoma" w:hAnsi="Tahoma" w:cs="Tahoma"/>
      <w:sz w:val="16"/>
      <w:szCs w:val="16"/>
    </w:rPr>
  </w:style>
  <w:style w:type="character" w:customStyle="1" w:styleId="BongchuthichChar">
    <w:name w:val="Bóng chú thích Char"/>
    <w:basedOn w:val="Phngmcinhcuaoanvn"/>
    <w:link w:val="Bongchuthich"/>
    <w:uiPriority w:val="99"/>
    <w:semiHidden/>
    <w:rsid w:val="00BA4362"/>
    <w:rPr>
      <w:rFonts w:ascii="Tahoma" w:hAnsi="Tahoma" w:cs="Tahoma"/>
      <w:sz w:val="16"/>
      <w:szCs w:val="16"/>
    </w:rPr>
  </w:style>
  <w:style w:type="paragraph" w:styleId="oancuaDanhsach">
    <w:name w:val="List Paragraph"/>
    <w:basedOn w:val="Binhthng"/>
    <w:uiPriority w:val="34"/>
    <w:qFormat/>
    <w:rsid w:val="00D91C6F"/>
    <w:pPr>
      <w:ind w:left="720"/>
      <w:contextualSpacing/>
    </w:pPr>
  </w:style>
  <w:style w:type="character" w:customStyle="1" w:styleId="fontstyle01">
    <w:name w:val="fontstyle01"/>
    <w:basedOn w:val="Phngmcinhcuaoanvn"/>
    <w:rsid w:val="00B71C92"/>
    <w:rPr>
      <w:rFonts w:ascii="TimesNewRomanPSMT" w:hAnsi="TimesNewRomanPSMT" w:hint="default"/>
      <w:b w:val="0"/>
      <w:bCs w:val="0"/>
      <w:i w:val="0"/>
      <w:iCs w:val="0"/>
      <w:color w:val="000000"/>
      <w:sz w:val="24"/>
      <w:szCs w:val="24"/>
    </w:rPr>
  </w:style>
  <w:style w:type="paragraph" w:styleId="KhngDncch">
    <w:name w:val="No Spacing"/>
    <w:link w:val="KhngDncchChar"/>
    <w:uiPriority w:val="1"/>
    <w:qFormat/>
    <w:rsid w:val="004C6164"/>
    <w:pPr>
      <w:spacing w:after="0" w:line="240" w:lineRule="auto"/>
    </w:pPr>
    <w:rPr>
      <w:kern w:val="0"/>
      <w:lang w:val="vi-VN"/>
      <w14:ligatures w14:val="none"/>
    </w:rPr>
  </w:style>
  <w:style w:type="character" w:customStyle="1" w:styleId="KhngDncchChar">
    <w:name w:val="Không Dãn cách Char"/>
    <w:basedOn w:val="Phngmcinhcuaoanvn"/>
    <w:link w:val="KhngDncch"/>
    <w:uiPriority w:val="1"/>
    <w:rsid w:val="004C6164"/>
    <w:rPr>
      <w:kern w:val="0"/>
      <w:lang w:val="vi-VN"/>
      <w14:ligatures w14:val="none"/>
    </w:rPr>
  </w:style>
  <w:style w:type="character" w:styleId="Nhnmanh">
    <w:name w:val="Emphasis"/>
    <w:basedOn w:val="Phngmcinhcuaoanvn"/>
    <w:uiPriority w:val="20"/>
    <w:qFormat/>
    <w:rsid w:val="00933234"/>
    <w:rPr>
      <w:i/>
      <w:iCs/>
    </w:rPr>
  </w:style>
  <w:style w:type="character" w:styleId="FollowedHyperlink">
    <w:name w:val="FollowedHyperlink"/>
    <w:basedOn w:val="Phngmcinhcuaoanvn"/>
    <w:uiPriority w:val="99"/>
    <w:semiHidden/>
    <w:unhideWhenUsed/>
    <w:rsid w:val="005F3620"/>
    <w:rPr>
      <w:color w:val="704404" w:themeColor="followedHyperlink"/>
      <w:u w:val="single"/>
    </w:rPr>
  </w:style>
  <w:style w:type="paragraph" w:styleId="ThngthngWeb">
    <w:name w:val="Normal (Web)"/>
    <w:basedOn w:val="Binhthng"/>
    <w:uiPriority w:val="99"/>
    <w:semiHidden/>
    <w:unhideWhenUsed/>
    <w:rsid w:val="00C91E74"/>
    <w:rPr>
      <w:rFonts w:ascii="Times New Roman" w:hAnsi="Times New Roman" w:cs="Times New Roman"/>
      <w:sz w:val="24"/>
      <w:szCs w:val="24"/>
    </w:rPr>
  </w:style>
  <w:style w:type="character" w:styleId="cpChagiiquyt">
    <w:name w:val="Unresolved Mention"/>
    <w:basedOn w:val="Phngmcinhcuaoanvn"/>
    <w:uiPriority w:val="99"/>
    <w:semiHidden/>
    <w:unhideWhenUsed/>
    <w:rsid w:val="00D125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46835">
      <w:bodyDiv w:val="1"/>
      <w:marLeft w:val="0"/>
      <w:marRight w:val="0"/>
      <w:marTop w:val="0"/>
      <w:marBottom w:val="0"/>
      <w:divBdr>
        <w:top w:val="none" w:sz="0" w:space="0" w:color="auto"/>
        <w:left w:val="none" w:sz="0" w:space="0" w:color="auto"/>
        <w:bottom w:val="none" w:sz="0" w:space="0" w:color="auto"/>
        <w:right w:val="none" w:sz="0" w:space="0" w:color="auto"/>
      </w:divBdr>
    </w:div>
    <w:div w:id="24644349">
      <w:bodyDiv w:val="1"/>
      <w:marLeft w:val="0"/>
      <w:marRight w:val="0"/>
      <w:marTop w:val="0"/>
      <w:marBottom w:val="0"/>
      <w:divBdr>
        <w:top w:val="none" w:sz="0" w:space="0" w:color="auto"/>
        <w:left w:val="none" w:sz="0" w:space="0" w:color="auto"/>
        <w:bottom w:val="none" w:sz="0" w:space="0" w:color="auto"/>
        <w:right w:val="none" w:sz="0" w:space="0" w:color="auto"/>
      </w:divBdr>
    </w:div>
    <w:div w:id="85269890">
      <w:bodyDiv w:val="1"/>
      <w:marLeft w:val="0"/>
      <w:marRight w:val="0"/>
      <w:marTop w:val="0"/>
      <w:marBottom w:val="0"/>
      <w:divBdr>
        <w:top w:val="none" w:sz="0" w:space="0" w:color="auto"/>
        <w:left w:val="none" w:sz="0" w:space="0" w:color="auto"/>
        <w:bottom w:val="none" w:sz="0" w:space="0" w:color="auto"/>
        <w:right w:val="none" w:sz="0" w:space="0" w:color="auto"/>
      </w:divBdr>
    </w:div>
    <w:div w:id="145366535">
      <w:bodyDiv w:val="1"/>
      <w:marLeft w:val="0"/>
      <w:marRight w:val="0"/>
      <w:marTop w:val="0"/>
      <w:marBottom w:val="0"/>
      <w:divBdr>
        <w:top w:val="none" w:sz="0" w:space="0" w:color="auto"/>
        <w:left w:val="none" w:sz="0" w:space="0" w:color="auto"/>
        <w:bottom w:val="none" w:sz="0" w:space="0" w:color="auto"/>
        <w:right w:val="none" w:sz="0" w:space="0" w:color="auto"/>
      </w:divBdr>
      <w:divsChild>
        <w:div w:id="729154167">
          <w:marLeft w:val="0"/>
          <w:marRight w:val="0"/>
          <w:marTop w:val="0"/>
          <w:marBottom w:val="0"/>
          <w:divBdr>
            <w:top w:val="none" w:sz="0" w:space="0" w:color="auto"/>
            <w:left w:val="none" w:sz="0" w:space="0" w:color="auto"/>
            <w:bottom w:val="none" w:sz="0" w:space="0" w:color="auto"/>
            <w:right w:val="none" w:sz="0" w:space="0" w:color="auto"/>
          </w:divBdr>
          <w:divsChild>
            <w:div w:id="80639172">
              <w:marLeft w:val="0"/>
              <w:marRight w:val="0"/>
              <w:marTop w:val="0"/>
              <w:marBottom w:val="0"/>
              <w:divBdr>
                <w:top w:val="none" w:sz="0" w:space="0" w:color="auto"/>
                <w:left w:val="none" w:sz="0" w:space="0" w:color="auto"/>
                <w:bottom w:val="none" w:sz="0" w:space="0" w:color="auto"/>
                <w:right w:val="none" w:sz="0" w:space="0" w:color="auto"/>
              </w:divBdr>
              <w:divsChild>
                <w:div w:id="186604430">
                  <w:marLeft w:val="0"/>
                  <w:marRight w:val="0"/>
                  <w:marTop w:val="0"/>
                  <w:marBottom w:val="0"/>
                  <w:divBdr>
                    <w:top w:val="none" w:sz="0" w:space="0" w:color="auto"/>
                    <w:left w:val="none" w:sz="0" w:space="0" w:color="auto"/>
                    <w:bottom w:val="none" w:sz="0" w:space="0" w:color="auto"/>
                    <w:right w:val="none" w:sz="0" w:space="0" w:color="auto"/>
                  </w:divBdr>
                  <w:divsChild>
                    <w:div w:id="1686053036">
                      <w:marLeft w:val="0"/>
                      <w:marRight w:val="0"/>
                      <w:marTop w:val="0"/>
                      <w:marBottom w:val="0"/>
                      <w:divBdr>
                        <w:top w:val="none" w:sz="0" w:space="0" w:color="auto"/>
                        <w:left w:val="none" w:sz="0" w:space="0" w:color="auto"/>
                        <w:bottom w:val="none" w:sz="0" w:space="0" w:color="auto"/>
                        <w:right w:val="none" w:sz="0" w:space="0" w:color="auto"/>
                      </w:divBdr>
                      <w:divsChild>
                        <w:div w:id="1954634257">
                          <w:marLeft w:val="0"/>
                          <w:marRight w:val="0"/>
                          <w:marTop w:val="0"/>
                          <w:marBottom w:val="0"/>
                          <w:divBdr>
                            <w:top w:val="none" w:sz="0" w:space="0" w:color="auto"/>
                            <w:left w:val="none" w:sz="0" w:space="0" w:color="auto"/>
                            <w:bottom w:val="none" w:sz="0" w:space="0" w:color="auto"/>
                            <w:right w:val="none" w:sz="0" w:space="0" w:color="auto"/>
                          </w:divBdr>
                          <w:divsChild>
                            <w:div w:id="2000692149">
                              <w:marLeft w:val="0"/>
                              <w:marRight w:val="0"/>
                              <w:marTop w:val="0"/>
                              <w:marBottom w:val="0"/>
                              <w:divBdr>
                                <w:top w:val="none" w:sz="0" w:space="0" w:color="auto"/>
                                <w:left w:val="none" w:sz="0" w:space="0" w:color="auto"/>
                                <w:bottom w:val="none" w:sz="0" w:space="0" w:color="auto"/>
                                <w:right w:val="none" w:sz="0" w:space="0" w:color="auto"/>
                              </w:divBdr>
                              <w:divsChild>
                                <w:div w:id="1293558556">
                                  <w:marLeft w:val="0"/>
                                  <w:marRight w:val="0"/>
                                  <w:marTop w:val="0"/>
                                  <w:marBottom w:val="0"/>
                                  <w:divBdr>
                                    <w:top w:val="none" w:sz="0" w:space="0" w:color="auto"/>
                                    <w:left w:val="none" w:sz="0" w:space="0" w:color="auto"/>
                                    <w:bottom w:val="none" w:sz="0" w:space="0" w:color="auto"/>
                                    <w:right w:val="none" w:sz="0" w:space="0" w:color="auto"/>
                                  </w:divBdr>
                                  <w:divsChild>
                                    <w:div w:id="268123409">
                                      <w:marLeft w:val="0"/>
                                      <w:marRight w:val="0"/>
                                      <w:marTop w:val="0"/>
                                      <w:marBottom w:val="0"/>
                                      <w:divBdr>
                                        <w:top w:val="none" w:sz="0" w:space="0" w:color="auto"/>
                                        <w:left w:val="none" w:sz="0" w:space="0" w:color="auto"/>
                                        <w:bottom w:val="none" w:sz="0" w:space="0" w:color="auto"/>
                                        <w:right w:val="none" w:sz="0" w:space="0" w:color="auto"/>
                                      </w:divBdr>
                                      <w:divsChild>
                                        <w:div w:id="1334340566">
                                          <w:marLeft w:val="0"/>
                                          <w:marRight w:val="0"/>
                                          <w:marTop w:val="0"/>
                                          <w:marBottom w:val="0"/>
                                          <w:divBdr>
                                            <w:top w:val="none" w:sz="0" w:space="0" w:color="auto"/>
                                            <w:left w:val="none" w:sz="0" w:space="0" w:color="auto"/>
                                            <w:bottom w:val="none" w:sz="0" w:space="0" w:color="auto"/>
                                            <w:right w:val="none" w:sz="0" w:space="0" w:color="auto"/>
                                          </w:divBdr>
                                          <w:divsChild>
                                            <w:div w:id="1248421430">
                                              <w:marLeft w:val="0"/>
                                              <w:marRight w:val="0"/>
                                              <w:marTop w:val="0"/>
                                              <w:marBottom w:val="0"/>
                                              <w:divBdr>
                                                <w:top w:val="none" w:sz="0" w:space="0" w:color="auto"/>
                                                <w:left w:val="none" w:sz="0" w:space="0" w:color="auto"/>
                                                <w:bottom w:val="none" w:sz="0" w:space="0" w:color="auto"/>
                                                <w:right w:val="none" w:sz="0" w:space="0" w:color="auto"/>
                                              </w:divBdr>
                                              <w:divsChild>
                                                <w:div w:id="240258955">
                                                  <w:marLeft w:val="0"/>
                                                  <w:marRight w:val="0"/>
                                                  <w:marTop w:val="0"/>
                                                  <w:marBottom w:val="0"/>
                                                  <w:divBdr>
                                                    <w:top w:val="none" w:sz="0" w:space="0" w:color="auto"/>
                                                    <w:left w:val="none" w:sz="0" w:space="0" w:color="auto"/>
                                                    <w:bottom w:val="none" w:sz="0" w:space="0" w:color="auto"/>
                                                    <w:right w:val="none" w:sz="0" w:space="0" w:color="auto"/>
                                                  </w:divBdr>
                                                  <w:divsChild>
                                                    <w:div w:id="941181994">
                                                      <w:marLeft w:val="0"/>
                                                      <w:marRight w:val="0"/>
                                                      <w:marTop w:val="0"/>
                                                      <w:marBottom w:val="0"/>
                                                      <w:divBdr>
                                                        <w:top w:val="none" w:sz="0" w:space="0" w:color="auto"/>
                                                        <w:left w:val="none" w:sz="0" w:space="0" w:color="auto"/>
                                                        <w:bottom w:val="none" w:sz="0" w:space="0" w:color="auto"/>
                                                        <w:right w:val="none" w:sz="0" w:space="0" w:color="auto"/>
                                                      </w:divBdr>
                                                      <w:divsChild>
                                                        <w:div w:id="94060476">
                                                          <w:marLeft w:val="0"/>
                                                          <w:marRight w:val="0"/>
                                                          <w:marTop w:val="0"/>
                                                          <w:marBottom w:val="0"/>
                                                          <w:divBdr>
                                                            <w:top w:val="none" w:sz="0" w:space="0" w:color="auto"/>
                                                            <w:left w:val="none" w:sz="0" w:space="0" w:color="auto"/>
                                                            <w:bottom w:val="none" w:sz="0" w:space="0" w:color="auto"/>
                                                            <w:right w:val="none" w:sz="0" w:space="0" w:color="auto"/>
                                                          </w:divBdr>
                                                          <w:divsChild>
                                                            <w:div w:id="162804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5649716">
      <w:bodyDiv w:val="1"/>
      <w:marLeft w:val="0"/>
      <w:marRight w:val="0"/>
      <w:marTop w:val="0"/>
      <w:marBottom w:val="0"/>
      <w:divBdr>
        <w:top w:val="none" w:sz="0" w:space="0" w:color="auto"/>
        <w:left w:val="none" w:sz="0" w:space="0" w:color="auto"/>
        <w:bottom w:val="none" w:sz="0" w:space="0" w:color="auto"/>
        <w:right w:val="none" w:sz="0" w:space="0" w:color="auto"/>
      </w:divBdr>
    </w:div>
    <w:div w:id="165169768">
      <w:bodyDiv w:val="1"/>
      <w:marLeft w:val="0"/>
      <w:marRight w:val="0"/>
      <w:marTop w:val="0"/>
      <w:marBottom w:val="0"/>
      <w:divBdr>
        <w:top w:val="none" w:sz="0" w:space="0" w:color="auto"/>
        <w:left w:val="none" w:sz="0" w:space="0" w:color="auto"/>
        <w:bottom w:val="none" w:sz="0" w:space="0" w:color="auto"/>
        <w:right w:val="none" w:sz="0" w:space="0" w:color="auto"/>
      </w:divBdr>
    </w:div>
    <w:div w:id="186721034">
      <w:bodyDiv w:val="1"/>
      <w:marLeft w:val="0"/>
      <w:marRight w:val="0"/>
      <w:marTop w:val="0"/>
      <w:marBottom w:val="0"/>
      <w:divBdr>
        <w:top w:val="none" w:sz="0" w:space="0" w:color="auto"/>
        <w:left w:val="none" w:sz="0" w:space="0" w:color="auto"/>
        <w:bottom w:val="none" w:sz="0" w:space="0" w:color="auto"/>
        <w:right w:val="none" w:sz="0" w:space="0" w:color="auto"/>
      </w:divBdr>
    </w:div>
    <w:div w:id="244416330">
      <w:bodyDiv w:val="1"/>
      <w:marLeft w:val="0"/>
      <w:marRight w:val="0"/>
      <w:marTop w:val="0"/>
      <w:marBottom w:val="0"/>
      <w:divBdr>
        <w:top w:val="none" w:sz="0" w:space="0" w:color="auto"/>
        <w:left w:val="none" w:sz="0" w:space="0" w:color="auto"/>
        <w:bottom w:val="none" w:sz="0" w:space="0" w:color="auto"/>
        <w:right w:val="none" w:sz="0" w:space="0" w:color="auto"/>
      </w:divBdr>
    </w:div>
    <w:div w:id="246502102">
      <w:bodyDiv w:val="1"/>
      <w:marLeft w:val="0"/>
      <w:marRight w:val="0"/>
      <w:marTop w:val="0"/>
      <w:marBottom w:val="0"/>
      <w:divBdr>
        <w:top w:val="none" w:sz="0" w:space="0" w:color="auto"/>
        <w:left w:val="none" w:sz="0" w:space="0" w:color="auto"/>
        <w:bottom w:val="none" w:sz="0" w:space="0" w:color="auto"/>
        <w:right w:val="none" w:sz="0" w:space="0" w:color="auto"/>
      </w:divBdr>
    </w:div>
    <w:div w:id="261106116">
      <w:bodyDiv w:val="1"/>
      <w:marLeft w:val="0"/>
      <w:marRight w:val="0"/>
      <w:marTop w:val="0"/>
      <w:marBottom w:val="0"/>
      <w:divBdr>
        <w:top w:val="none" w:sz="0" w:space="0" w:color="auto"/>
        <w:left w:val="none" w:sz="0" w:space="0" w:color="auto"/>
        <w:bottom w:val="none" w:sz="0" w:space="0" w:color="auto"/>
        <w:right w:val="none" w:sz="0" w:space="0" w:color="auto"/>
      </w:divBdr>
    </w:div>
    <w:div w:id="264268196">
      <w:bodyDiv w:val="1"/>
      <w:marLeft w:val="0"/>
      <w:marRight w:val="0"/>
      <w:marTop w:val="0"/>
      <w:marBottom w:val="0"/>
      <w:divBdr>
        <w:top w:val="none" w:sz="0" w:space="0" w:color="auto"/>
        <w:left w:val="none" w:sz="0" w:space="0" w:color="auto"/>
        <w:bottom w:val="none" w:sz="0" w:space="0" w:color="auto"/>
        <w:right w:val="none" w:sz="0" w:space="0" w:color="auto"/>
      </w:divBdr>
    </w:div>
    <w:div w:id="294262276">
      <w:bodyDiv w:val="1"/>
      <w:marLeft w:val="0"/>
      <w:marRight w:val="0"/>
      <w:marTop w:val="0"/>
      <w:marBottom w:val="0"/>
      <w:divBdr>
        <w:top w:val="none" w:sz="0" w:space="0" w:color="auto"/>
        <w:left w:val="none" w:sz="0" w:space="0" w:color="auto"/>
        <w:bottom w:val="none" w:sz="0" w:space="0" w:color="auto"/>
        <w:right w:val="none" w:sz="0" w:space="0" w:color="auto"/>
      </w:divBdr>
    </w:div>
    <w:div w:id="320355714">
      <w:bodyDiv w:val="1"/>
      <w:marLeft w:val="0"/>
      <w:marRight w:val="0"/>
      <w:marTop w:val="0"/>
      <w:marBottom w:val="0"/>
      <w:divBdr>
        <w:top w:val="none" w:sz="0" w:space="0" w:color="auto"/>
        <w:left w:val="none" w:sz="0" w:space="0" w:color="auto"/>
        <w:bottom w:val="none" w:sz="0" w:space="0" w:color="auto"/>
        <w:right w:val="none" w:sz="0" w:space="0" w:color="auto"/>
      </w:divBdr>
    </w:div>
    <w:div w:id="355888490">
      <w:bodyDiv w:val="1"/>
      <w:marLeft w:val="0"/>
      <w:marRight w:val="0"/>
      <w:marTop w:val="0"/>
      <w:marBottom w:val="0"/>
      <w:divBdr>
        <w:top w:val="none" w:sz="0" w:space="0" w:color="auto"/>
        <w:left w:val="none" w:sz="0" w:space="0" w:color="auto"/>
        <w:bottom w:val="none" w:sz="0" w:space="0" w:color="auto"/>
        <w:right w:val="none" w:sz="0" w:space="0" w:color="auto"/>
      </w:divBdr>
    </w:div>
    <w:div w:id="379985077">
      <w:bodyDiv w:val="1"/>
      <w:marLeft w:val="0"/>
      <w:marRight w:val="0"/>
      <w:marTop w:val="0"/>
      <w:marBottom w:val="0"/>
      <w:divBdr>
        <w:top w:val="none" w:sz="0" w:space="0" w:color="auto"/>
        <w:left w:val="none" w:sz="0" w:space="0" w:color="auto"/>
        <w:bottom w:val="none" w:sz="0" w:space="0" w:color="auto"/>
        <w:right w:val="none" w:sz="0" w:space="0" w:color="auto"/>
      </w:divBdr>
    </w:div>
    <w:div w:id="385370934">
      <w:bodyDiv w:val="1"/>
      <w:marLeft w:val="0"/>
      <w:marRight w:val="0"/>
      <w:marTop w:val="0"/>
      <w:marBottom w:val="0"/>
      <w:divBdr>
        <w:top w:val="none" w:sz="0" w:space="0" w:color="auto"/>
        <w:left w:val="none" w:sz="0" w:space="0" w:color="auto"/>
        <w:bottom w:val="none" w:sz="0" w:space="0" w:color="auto"/>
        <w:right w:val="none" w:sz="0" w:space="0" w:color="auto"/>
      </w:divBdr>
    </w:div>
    <w:div w:id="458496889">
      <w:bodyDiv w:val="1"/>
      <w:marLeft w:val="0"/>
      <w:marRight w:val="0"/>
      <w:marTop w:val="0"/>
      <w:marBottom w:val="0"/>
      <w:divBdr>
        <w:top w:val="none" w:sz="0" w:space="0" w:color="auto"/>
        <w:left w:val="none" w:sz="0" w:space="0" w:color="auto"/>
        <w:bottom w:val="none" w:sz="0" w:space="0" w:color="auto"/>
        <w:right w:val="none" w:sz="0" w:space="0" w:color="auto"/>
      </w:divBdr>
    </w:div>
    <w:div w:id="480922574">
      <w:bodyDiv w:val="1"/>
      <w:marLeft w:val="0"/>
      <w:marRight w:val="0"/>
      <w:marTop w:val="0"/>
      <w:marBottom w:val="0"/>
      <w:divBdr>
        <w:top w:val="none" w:sz="0" w:space="0" w:color="auto"/>
        <w:left w:val="none" w:sz="0" w:space="0" w:color="auto"/>
        <w:bottom w:val="none" w:sz="0" w:space="0" w:color="auto"/>
        <w:right w:val="none" w:sz="0" w:space="0" w:color="auto"/>
      </w:divBdr>
    </w:div>
    <w:div w:id="485129835">
      <w:bodyDiv w:val="1"/>
      <w:marLeft w:val="0"/>
      <w:marRight w:val="0"/>
      <w:marTop w:val="0"/>
      <w:marBottom w:val="0"/>
      <w:divBdr>
        <w:top w:val="none" w:sz="0" w:space="0" w:color="auto"/>
        <w:left w:val="none" w:sz="0" w:space="0" w:color="auto"/>
        <w:bottom w:val="none" w:sz="0" w:space="0" w:color="auto"/>
        <w:right w:val="none" w:sz="0" w:space="0" w:color="auto"/>
      </w:divBdr>
    </w:div>
    <w:div w:id="512720143">
      <w:bodyDiv w:val="1"/>
      <w:marLeft w:val="0"/>
      <w:marRight w:val="0"/>
      <w:marTop w:val="0"/>
      <w:marBottom w:val="0"/>
      <w:divBdr>
        <w:top w:val="none" w:sz="0" w:space="0" w:color="auto"/>
        <w:left w:val="none" w:sz="0" w:space="0" w:color="auto"/>
        <w:bottom w:val="none" w:sz="0" w:space="0" w:color="auto"/>
        <w:right w:val="none" w:sz="0" w:space="0" w:color="auto"/>
      </w:divBdr>
    </w:div>
    <w:div w:id="520900327">
      <w:bodyDiv w:val="1"/>
      <w:marLeft w:val="0"/>
      <w:marRight w:val="0"/>
      <w:marTop w:val="0"/>
      <w:marBottom w:val="0"/>
      <w:divBdr>
        <w:top w:val="none" w:sz="0" w:space="0" w:color="auto"/>
        <w:left w:val="none" w:sz="0" w:space="0" w:color="auto"/>
        <w:bottom w:val="none" w:sz="0" w:space="0" w:color="auto"/>
        <w:right w:val="none" w:sz="0" w:space="0" w:color="auto"/>
      </w:divBdr>
    </w:div>
    <w:div w:id="532572125">
      <w:bodyDiv w:val="1"/>
      <w:marLeft w:val="0"/>
      <w:marRight w:val="0"/>
      <w:marTop w:val="0"/>
      <w:marBottom w:val="0"/>
      <w:divBdr>
        <w:top w:val="none" w:sz="0" w:space="0" w:color="auto"/>
        <w:left w:val="none" w:sz="0" w:space="0" w:color="auto"/>
        <w:bottom w:val="none" w:sz="0" w:space="0" w:color="auto"/>
        <w:right w:val="none" w:sz="0" w:space="0" w:color="auto"/>
      </w:divBdr>
    </w:div>
    <w:div w:id="582179139">
      <w:bodyDiv w:val="1"/>
      <w:marLeft w:val="0"/>
      <w:marRight w:val="0"/>
      <w:marTop w:val="0"/>
      <w:marBottom w:val="0"/>
      <w:divBdr>
        <w:top w:val="none" w:sz="0" w:space="0" w:color="auto"/>
        <w:left w:val="none" w:sz="0" w:space="0" w:color="auto"/>
        <w:bottom w:val="none" w:sz="0" w:space="0" w:color="auto"/>
        <w:right w:val="none" w:sz="0" w:space="0" w:color="auto"/>
      </w:divBdr>
    </w:div>
    <w:div w:id="605886050">
      <w:bodyDiv w:val="1"/>
      <w:marLeft w:val="0"/>
      <w:marRight w:val="0"/>
      <w:marTop w:val="0"/>
      <w:marBottom w:val="0"/>
      <w:divBdr>
        <w:top w:val="none" w:sz="0" w:space="0" w:color="auto"/>
        <w:left w:val="none" w:sz="0" w:space="0" w:color="auto"/>
        <w:bottom w:val="none" w:sz="0" w:space="0" w:color="auto"/>
        <w:right w:val="none" w:sz="0" w:space="0" w:color="auto"/>
      </w:divBdr>
    </w:div>
    <w:div w:id="618880069">
      <w:bodyDiv w:val="1"/>
      <w:marLeft w:val="0"/>
      <w:marRight w:val="0"/>
      <w:marTop w:val="0"/>
      <w:marBottom w:val="0"/>
      <w:divBdr>
        <w:top w:val="none" w:sz="0" w:space="0" w:color="auto"/>
        <w:left w:val="none" w:sz="0" w:space="0" w:color="auto"/>
        <w:bottom w:val="none" w:sz="0" w:space="0" w:color="auto"/>
        <w:right w:val="none" w:sz="0" w:space="0" w:color="auto"/>
      </w:divBdr>
      <w:divsChild>
        <w:div w:id="624889798">
          <w:marLeft w:val="0"/>
          <w:marRight w:val="0"/>
          <w:marTop w:val="0"/>
          <w:marBottom w:val="0"/>
          <w:divBdr>
            <w:top w:val="none" w:sz="0" w:space="0" w:color="auto"/>
            <w:left w:val="none" w:sz="0" w:space="0" w:color="auto"/>
            <w:bottom w:val="none" w:sz="0" w:space="0" w:color="auto"/>
            <w:right w:val="none" w:sz="0" w:space="0" w:color="auto"/>
          </w:divBdr>
          <w:divsChild>
            <w:div w:id="577059231">
              <w:marLeft w:val="0"/>
              <w:marRight w:val="0"/>
              <w:marTop w:val="0"/>
              <w:marBottom w:val="0"/>
              <w:divBdr>
                <w:top w:val="none" w:sz="0" w:space="0" w:color="auto"/>
                <w:left w:val="none" w:sz="0" w:space="0" w:color="auto"/>
                <w:bottom w:val="none" w:sz="0" w:space="0" w:color="auto"/>
                <w:right w:val="none" w:sz="0" w:space="0" w:color="auto"/>
              </w:divBdr>
              <w:divsChild>
                <w:div w:id="393549553">
                  <w:marLeft w:val="0"/>
                  <w:marRight w:val="0"/>
                  <w:marTop w:val="0"/>
                  <w:marBottom w:val="0"/>
                  <w:divBdr>
                    <w:top w:val="none" w:sz="0" w:space="0" w:color="auto"/>
                    <w:left w:val="none" w:sz="0" w:space="0" w:color="auto"/>
                    <w:bottom w:val="none" w:sz="0" w:space="0" w:color="auto"/>
                    <w:right w:val="none" w:sz="0" w:space="0" w:color="auto"/>
                  </w:divBdr>
                  <w:divsChild>
                    <w:div w:id="216431255">
                      <w:marLeft w:val="0"/>
                      <w:marRight w:val="0"/>
                      <w:marTop w:val="0"/>
                      <w:marBottom w:val="0"/>
                      <w:divBdr>
                        <w:top w:val="none" w:sz="0" w:space="0" w:color="auto"/>
                        <w:left w:val="none" w:sz="0" w:space="0" w:color="auto"/>
                        <w:bottom w:val="none" w:sz="0" w:space="0" w:color="auto"/>
                        <w:right w:val="none" w:sz="0" w:space="0" w:color="auto"/>
                      </w:divBdr>
                      <w:divsChild>
                        <w:div w:id="436994078">
                          <w:marLeft w:val="0"/>
                          <w:marRight w:val="0"/>
                          <w:marTop w:val="0"/>
                          <w:marBottom w:val="0"/>
                          <w:divBdr>
                            <w:top w:val="none" w:sz="0" w:space="0" w:color="auto"/>
                            <w:left w:val="none" w:sz="0" w:space="0" w:color="auto"/>
                            <w:bottom w:val="none" w:sz="0" w:space="0" w:color="auto"/>
                            <w:right w:val="none" w:sz="0" w:space="0" w:color="auto"/>
                          </w:divBdr>
                          <w:divsChild>
                            <w:div w:id="413282578">
                              <w:marLeft w:val="0"/>
                              <w:marRight w:val="0"/>
                              <w:marTop w:val="0"/>
                              <w:marBottom w:val="0"/>
                              <w:divBdr>
                                <w:top w:val="none" w:sz="0" w:space="0" w:color="auto"/>
                                <w:left w:val="none" w:sz="0" w:space="0" w:color="auto"/>
                                <w:bottom w:val="none" w:sz="0" w:space="0" w:color="auto"/>
                                <w:right w:val="none" w:sz="0" w:space="0" w:color="auto"/>
                              </w:divBdr>
                              <w:divsChild>
                                <w:div w:id="734203278">
                                  <w:marLeft w:val="0"/>
                                  <w:marRight w:val="0"/>
                                  <w:marTop w:val="0"/>
                                  <w:marBottom w:val="0"/>
                                  <w:divBdr>
                                    <w:top w:val="none" w:sz="0" w:space="0" w:color="auto"/>
                                    <w:left w:val="none" w:sz="0" w:space="0" w:color="auto"/>
                                    <w:bottom w:val="none" w:sz="0" w:space="0" w:color="auto"/>
                                    <w:right w:val="none" w:sz="0" w:space="0" w:color="auto"/>
                                  </w:divBdr>
                                  <w:divsChild>
                                    <w:div w:id="1750276079">
                                      <w:marLeft w:val="0"/>
                                      <w:marRight w:val="0"/>
                                      <w:marTop w:val="0"/>
                                      <w:marBottom w:val="0"/>
                                      <w:divBdr>
                                        <w:top w:val="none" w:sz="0" w:space="0" w:color="auto"/>
                                        <w:left w:val="none" w:sz="0" w:space="0" w:color="auto"/>
                                        <w:bottom w:val="none" w:sz="0" w:space="0" w:color="auto"/>
                                        <w:right w:val="none" w:sz="0" w:space="0" w:color="auto"/>
                                      </w:divBdr>
                                      <w:divsChild>
                                        <w:div w:id="519704943">
                                          <w:marLeft w:val="0"/>
                                          <w:marRight w:val="0"/>
                                          <w:marTop w:val="0"/>
                                          <w:marBottom w:val="0"/>
                                          <w:divBdr>
                                            <w:top w:val="none" w:sz="0" w:space="0" w:color="auto"/>
                                            <w:left w:val="none" w:sz="0" w:space="0" w:color="auto"/>
                                            <w:bottom w:val="none" w:sz="0" w:space="0" w:color="auto"/>
                                            <w:right w:val="none" w:sz="0" w:space="0" w:color="auto"/>
                                          </w:divBdr>
                                          <w:divsChild>
                                            <w:div w:id="1048608484">
                                              <w:marLeft w:val="0"/>
                                              <w:marRight w:val="0"/>
                                              <w:marTop w:val="0"/>
                                              <w:marBottom w:val="0"/>
                                              <w:divBdr>
                                                <w:top w:val="none" w:sz="0" w:space="0" w:color="auto"/>
                                                <w:left w:val="none" w:sz="0" w:space="0" w:color="auto"/>
                                                <w:bottom w:val="none" w:sz="0" w:space="0" w:color="auto"/>
                                                <w:right w:val="none" w:sz="0" w:space="0" w:color="auto"/>
                                              </w:divBdr>
                                              <w:divsChild>
                                                <w:div w:id="1333604313">
                                                  <w:marLeft w:val="0"/>
                                                  <w:marRight w:val="0"/>
                                                  <w:marTop w:val="0"/>
                                                  <w:marBottom w:val="0"/>
                                                  <w:divBdr>
                                                    <w:top w:val="none" w:sz="0" w:space="0" w:color="auto"/>
                                                    <w:left w:val="none" w:sz="0" w:space="0" w:color="auto"/>
                                                    <w:bottom w:val="none" w:sz="0" w:space="0" w:color="auto"/>
                                                    <w:right w:val="none" w:sz="0" w:space="0" w:color="auto"/>
                                                  </w:divBdr>
                                                  <w:divsChild>
                                                    <w:div w:id="1838839932">
                                                      <w:marLeft w:val="0"/>
                                                      <w:marRight w:val="0"/>
                                                      <w:marTop w:val="0"/>
                                                      <w:marBottom w:val="0"/>
                                                      <w:divBdr>
                                                        <w:top w:val="none" w:sz="0" w:space="0" w:color="auto"/>
                                                        <w:left w:val="none" w:sz="0" w:space="0" w:color="auto"/>
                                                        <w:bottom w:val="none" w:sz="0" w:space="0" w:color="auto"/>
                                                        <w:right w:val="none" w:sz="0" w:space="0" w:color="auto"/>
                                                      </w:divBdr>
                                                      <w:divsChild>
                                                        <w:div w:id="554052504">
                                                          <w:marLeft w:val="0"/>
                                                          <w:marRight w:val="0"/>
                                                          <w:marTop w:val="0"/>
                                                          <w:marBottom w:val="0"/>
                                                          <w:divBdr>
                                                            <w:top w:val="none" w:sz="0" w:space="0" w:color="auto"/>
                                                            <w:left w:val="none" w:sz="0" w:space="0" w:color="auto"/>
                                                            <w:bottom w:val="none" w:sz="0" w:space="0" w:color="auto"/>
                                                            <w:right w:val="none" w:sz="0" w:space="0" w:color="auto"/>
                                                          </w:divBdr>
                                                          <w:divsChild>
                                                            <w:div w:id="173422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68680214">
      <w:bodyDiv w:val="1"/>
      <w:marLeft w:val="0"/>
      <w:marRight w:val="0"/>
      <w:marTop w:val="0"/>
      <w:marBottom w:val="0"/>
      <w:divBdr>
        <w:top w:val="none" w:sz="0" w:space="0" w:color="auto"/>
        <w:left w:val="none" w:sz="0" w:space="0" w:color="auto"/>
        <w:bottom w:val="none" w:sz="0" w:space="0" w:color="auto"/>
        <w:right w:val="none" w:sz="0" w:space="0" w:color="auto"/>
      </w:divBdr>
    </w:div>
    <w:div w:id="686103485">
      <w:bodyDiv w:val="1"/>
      <w:marLeft w:val="0"/>
      <w:marRight w:val="0"/>
      <w:marTop w:val="0"/>
      <w:marBottom w:val="0"/>
      <w:divBdr>
        <w:top w:val="none" w:sz="0" w:space="0" w:color="auto"/>
        <w:left w:val="none" w:sz="0" w:space="0" w:color="auto"/>
        <w:bottom w:val="none" w:sz="0" w:space="0" w:color="auto"/>
        <w:right w:val="none" w:sz="0" w:space="0" w:color="auto"/>
      </w:divBdr>
    </w:div>
    <w:div w:id="691028375">
      <w:bodyDiv w:val="1"/>
      <w:marLeft w:val="0"/>
      <w:marRight w:val="0"/>
      <w:marTop w:val="0"/>
      <w:marBottom w:val="0"/>
      <w:divBdr>
        <w:top w:val="none" w:sz="0" w:space="0" w:color="auto"/>
        <w:left w:val="none" w:sz="0" w:space="0" w:color="auto"/>
        <w:bottom w:val="none" w:sz="0" w:space="0" w:color="auto"/>
        <w:right w:val="none" w:sz="0" w:space="0" w:color="auto"/>
      </w:divBdr>
    </w:div>
    <w:div w:id="699010334">
      <w:bodyDiv w:val="1"/>
      <w:marLeft w:val="0"/>
      <w:marRight w:val="0"/>
      <w:marTop w:val="0"/>
      <w:marBottom w:val="0"/>
      <w:divBdr>
        <w:top w:val="none" w:sz="0" w:space="0" w:color="auto"/>
        <w:left w:val="none" w:sz="0" w:space="0" w:color="auto"/>
        <w:bottom w:val="none" w:sz="0" w:space="0" w:color="auto"/>
        <w:right w:val="none" w:sz="0" w:space="0" w:color="auto"/>
      </w:divBdr>
    </w:div>
    <w:div w:id="727996558">
      <w:bodyDiv w:val="1"/>
      <w:marLeft w:val="0"/>
      <w:marRight w:val="0"/>
      <w:marTop w:val="0"/>
      <w:marBottom w:val="0"/>
      <w:divBdr>
        <w:top w:val="none" w:sz="0" w:space="0" w:color="auto"/>
        <w:left w:val="none" w:sz="0" w:space="0" w:color="auto"/>
        <w:bottom w:val="none" w:sz="0" w:space="0" w:color="auto"/>
        <w:right w:val="none" w:sz="0" w:space="0" w:color="auto"/>
      </w:divBdr>
    </w:div>
    <w:div w:id="811749988">
      <w:bodyDiv w:val="1"/>
      <w:marLeft w:val="0"/>
      <w:marRight w:val="0"/>
      <w:marTop w:val="0"/>
      <w:marBottom w:val="0"/>
      <w:divBdr>
        <w:top w:val="none" w:sz="0" w:space="0" w:color="auto"/>
        <w:left w:val="none" w:sz="0" w:space="0" w:color="auto"/>
        <w:bottom w:val="none" w:sz="0" w:space="0" w:color="auto"/>
        <w:right w:val="none" w:sz="0" w:space="0" w:color="auto"/>
      </w:divBdr>
    </w:div>
    <w:div w:id="835615773">
      <w:bodyDiv w:val="1"/>
      <w:marLeft w:val="0"/>
      <w:marRight w:val="0"/>
      <w:marTop w:val="0"/>
      <w:marBottom w:val="0"/>
      <w:divBdr>
        <w:top w:val="none" w:sz="0" w:space="0" w:color="auto"/>
        <w:left w:val="none" w:sz="0" w:space="0" w:color="auto"/>
        <w:bottom w:val="none" w:sz="0" w:space="0" w:color="auto"/>
        <w:right w:val="none" w:sz="0" w:space="0" w:color="auto"/>
      </w:divBdr>
    </w:div>
    <w:div w:id="837885599">
      <w:bodyDiv w:val="1"/>
      <w:marLeft w:val="0"/>
      <w:marRight w:val="0"/>
      <w:marTop w:val="0"/>
      <w:marBottom w:val="0"/>
      <w:divBdr>
        <w:top w:val="none" w:sz="0" w:space="0" w:color="auto"/>
        <w:left w:val="none" w:sz="0" w:space="0" w:color="auto"/>
        <w:bottom w:val="none" w:sz="0" w:space="0" w:color="auto"/>
        <w:right w:val="none" w:sz="0" w:space="0" w:color="auto"/>
      </w:divBdr>
    </w:div>
    <w:div w:id="901872270">
      <w:bodyDiv w:val="1"/>
      <w:marLeft w:val="0"/>
      <w:marRight w:val="0"/>
      <w:marTop w:val="0"/>
      <w:marBottom w:val="0"/>
      <w:divBdr>
        <w:top w:val="none" w:sz="0" w:space="0" w:color="auto"/>
        <w:left w:val="none" w:sz="0" w:space="0" w:color="auto"/>
        <w:bottom w:val="none" w:sz="0" w:space="0" w:color="auto"/>
        <w:right w:val="none" w:sz="0" w:space="0" w:color="auto"/>
      </w:divBdr>
    </w:div>
    <w:div w:id="902908818">
      <w:bodyDiv w:val="1"/>
      <w:marLeft w:val="0"/>
      <w:marRight w:val="0"/>
      <w:marTop w:val="0"/>
      <w:marBottom w:val="0"/>
      <w:divBdr>
        <w:top w:val="none" w:sz="0" w:space="0" w:color="auto"/>
        <w:left w:val="none" w:sz="0" w:space="0" w:color="auto"/>
        <w:bottom w:val="none" w:sz="0" w:space="0" w:color="auto"/>
        <w:right w:val="none" w:sz="0" w:space="0" w:color="auto"/>
      </w:divBdr>
    </w:div>
    <w:div w:id="905645865">
      <w:bodyDiv w:val="1"/>
      <w:marLeft w:val="0"/>
      <w:marRight w:val="0"/>
      <w:marTop w:val="0"/>
      <w:marBottom w:val="0"/>
      <w:divBdr>
        <w:top w:val="none" w:sz="0" w:space="0" w:color="auto"/>
        <w:left w:val="none" w:sz="0" w:space="0" w:color="auto"/>
        <w:bottom w:val="none" w:sz="0" w:space="0" w:color="auto"/>
        <w:right w:val="none" w:sz="0" w:space="0" w:color="auto"/>
      </w:divBdr>
    </w:div>
    <w:div w:id="988484411">
      <w:bodyDiv w:val="1"/>
      <w:marLeft w:val="0"/>
      <w:marRight w:val="0"/>
      <w:marTop w:val="0"/>
      <w:marBottom w:val="0"/>
      <w:divBdr>
        <w:top w:val="none" w:sz="0" w:space="0" w:color="auto"/>
        <w:left w:val="none" w:sz="0" w:space="0" w:color="auto"/>
        <w:bottom w:val="none" w:sz="0" w:space="0" w:color="auto"/>
        <w:right w:val="none" w:sz="0" w:space="0" w:color="auto"/>
      </w:divBdr>
    </w:div>
    <w:div w:id="1032535809">
      <w:bodyDiv w:val="1"/>
      <w:marLeft w:val="0"/>
      <w:marRight w:val="0"/>
      <w:marTop w:val="0"/>
      <w:marBottom w:val="0"/>
      <w:divBdr>
        <w:top w:val="none" w:sz="0" w:space="0" w:color="auto"/>
        <w:left w:val="none" w:sz="0" w:space="0" w:color="auto"/>
        <w:bottom w:val="none" w:sz="0" w:space="0" w:color="auto"/>
        <w:right w:val="none" w:sz="0" w:space="0" w:color="auto"/>
      </w:divBdr>
    </w:div>
    <w:div w:id="1098062912">
      <w:bodyDiv w:val="1"/>
      <w:marLeft w:val="0"/>
      <w:marRight w:val="0"/>
      <w:marTop w:val="0"/>
      <w:marBottom w:val="0"/>
      <w:divBdr>
        <w:top w:val="none" w:sz="0" w:space="0" w:color="auto"/>
        <w:left w:val="none" w:sz="0" w:space="0" w:color="auto"/>
        <w:bottom w:val="none" w:sz="0" w:space="0" w:color="auto"/>
        <w:right w:val="none" w:sz="0" w:space="0" w:color="auto"/>
      </w:divBdr>
    </w:div>
    <w:div w:id="1172064600">
      <w:bodyDiv w:val="1"/>
      <w:marLeft w:val="0"/>
      <w:marRight w:val="0"/>
      <w:marTop w:val="0"/>
      <w:marBottom w:val="0"/>
      <w:divBdr>
        <w:top w:val="none" w:sz="0" w:space="0" w:color="auto"/>
        <w:left w:val="none" w:sz="0" w:space="0" w:color="auto"/>
        <w:bottom w:val="none" w:sz="0" w:space="0" w:color="auto"/>
        <w:right w:val="none" w:sz="0" w:space="0" w:color="auto"/>
      </w:divBdr>
    </w:div>
    <w:div w:id="1181969299">
      <w:bodyDiv w:val="1"/>
      <w:marLeft w:val="0"/>
      <w:marRight w:val="0"/>
      <w:marTop w:val="0"/>
      <w:marBottom w:val="0"/>
      <w:divBdr>
        <w:top w:val="none" w:sz="0" w:space="0" w:color="auto"/>
        <w:left w:val="none" w:sz="0" w:space="0" w:color="auto"/>
        <w:bottom w:val="none" w:sz="0" w:space="0" w:color="auto"/>
        <w:right w:val="none" w:sz="0" w:space="0" w:color="auto"/>
      </w:divBdr>
    </w:div>
    <w:div w:id="1238393912">
      <w:bodyDiv w:val="1"/>
      <w:marLeft w:val="0"/>
      <w:marRight w:val="0"/>
      <w:marTop w:val="0"/>
      <w:marBottom w:val="0"/>
      <w:divBdr>
        <w:top w:val="none" w:sz="0" w:space="0" w:color="auto"/>
        <w:left w:val="none" w:sz="0" w:space="0" w:color="auto"/>
        <w:bottom w:val="none" w:sz="0" w:space="0" w:color="auto"/>
        <w:right w:val="none" w:sz="0" w:space="0" w:color="auto"/>
      </w:divBdr>
    </w:div>
    <w:div w:id="1247618655">
      <w:bodyDiv w:val="1"/>
      <w:marLeft w:val="0"/>
      <w:marRight w:val="0"/>
      <w:marTop w:val="0"/>
      <w:marBottom w:val="0"/>
      <w:divBdr>
        <w:top w:val="none" w:sz="0" w:space="0" w:color="auto"/>
        <w:left w:val="none" w:sz="0" w:space="0" w:color="auto"/>
        <w:bottom w:val="none" w:sz="0" w:space="0" w:color="auto"/>
        <w:right w:val="none" w:sz="0" w:space="0" w:color="auto"/>
      </w:divBdr>
    </w:div>
    <w:div w:id="1270770721">
      <w:bodyDiv w:val="1"/>
      <w:marLeft w:val="0"/>
      <w:marRight w:val="0"/>
      <w:marTop w:val="0"/>
      <w:marBottom w:val="0"/>
      <w:divBdr>
        <w:top w:val="none" w:sz="0" w:space="0" w:color="auto"/>
        <w:left w:val="none" w:sz="0" w:space="0" w:color="auto"/>
        <w:bottom w:val="none" w:sz="0" w:space="0" w:color="auto"/>
        <w:right w:val="none" w:sz="0" w:space="0" w:color="auto"/>
      </w:divBdr>
    </w:div>
    <w:div w:id="1276719450">
      <w:bodyDiv w:val="1"/>
      <w:marLeft w:val="0"/>
      <w:marRight w:val="0"/>
      <w:marTop w:val="0"/>
      <w:marBottom w:val="0"/>
      <w:divBdr>
        <w:top w:val="none" w:sz="0" w:space="0" w:color="auto"/>
        <w:left w:val="none" w:sz="0" w:space="0" w:color="auto"/>
        <w:bottom w:val="none" w:sz="0" w:space="0" w:color="auto"/>
        <w:right w:val="none" w:sz="0" w:space="0" w:color="auto"/>
      </w:divBdr>
    </w:div>
    <w:div w:id="1290012939">
      <w:bodyDiv w:val="1"/>
      <w:marLeft w:val="0"/>
      <w:marRight w:val="0"/>
      <w:marTop w:val="0"/>
      <w:marBottom w:val="0"/>
      <w:divBdr>
        <w:top w:val="none" w:sz="0" w:space="0" w:color="auto"/>
        <w:left w:val="none" w:sz="0" w:space="0" w:color="auto"/>
        <w:bottom w:val="none" w:sz="0" w:space="0" w:color="auto"/>
        <w:right w:val="none" w:sz="0" w:space="0" w:color="auto"/>
      </w:divBdr>
    </w:div>
    <w:div w:id="1409884236">
      <w:bodyDiv w:val="1"/>
      <w:marLeft w:val="0"/>
      <w:marRight w:val="0"/>
      <w:marTop w:val="0"/>
      <w:marBottom w:val="0"/>
      <w:divBdr>
        <w:top w:val="none" w:sz="0" w:space="0" w:color="auto"/>
        <w:left w:val="none" w:sz="0" w:space="0" w:color="auto"/>
        <w:bottom w:val="none" w:sz="0" w:space="0" w:color="auto"/>
        <w:right w:val="none" w:sz="0" w:space="0" w:color="auto"/>
      </w:divBdr>
    </w:div>
    <w:div w:id="1416704490">
      <w:bodyDiv w:val="1"/>
      <w:marLeft w:val="0"/>
      <w:marRight w:val="0"/>
      <w:marTop w:val="0"/>
      <w:marBottom w:val="0"/>
      <w:divBdr>
        <w:top w:val="none" w:sz="0" w:space="0" w:color="auto"/>
        <w:left w:val="none" w:sz="0" w:space="0" w:color="auto"/>
        <w:bottom w:val="none" w:sz="0" w:space="0" w:color="auto"/>
        <w:right w:val="none" w:sz="0" w:space="0" w:color="auto"/>
      </w:divBdr>
    </w:div>
    <w:div w:id="1482579141">
      <w:bodyDiv w:val="1"/>
      <w:marLeft w:val="0"/>
      <w:marRight w:val="0"/>
      <w:marTop w:val="0"/>
      <w:marBottom w:val="0"/>
      <w:divBdr>
        <w:top w:val="none" w:sz="0" w:space="0" w:color="auto"/>
        <w:left w:val="none" w:sz="0" w:space="0" w:color="auto"/>
        <w:bottom w:val="none" w:sz="0" w:space="0" w:color="auto"/>
        <w:right w:val="none" w:sz="0" w:space="0" w:color="auto"/>
      </w:divBdr>
    </w:div>
    <w:div w:id="1498694941">
      <w:bodyDiv w:val="1"/>
      <w:marLeft w:val="0"/>
      <w:marRight w:val="0"/>
      <w:marTop w:val="0"/>
      <w:marBottom w:val="0"/>
      <w:divBdr>
        <w:top w:val="none" w:sz="0" w:space="0" w:color="auto"/>
        <w:left w:val="none" w:sz="0" w:space="0" w:color="auto"/>
        <w:bottom w:val="none" w:sz="0" w:space="0" w:color="auto"/>
        <w:right w:val="none" w:sz="0" w:space="0" w:color="auto"/>
      </w:divBdr>
    </w:div>
    <w:div w:id="1509515942">
      <w:bodyDiv w:val="1"/>
      <w:marLeft w:val="0"/>
      <w:marRight w:val="0"/>
      <w:marTop w:val="0"/>
      <w:marBottom w:val="0"/>
      <w:divBdr>
        <w:top w:val="none" w:sz="0" w:space="0" w:color="auto"/>
        <w:left w:val="none" w:sz="0" w:space="0" w:color="auto"/>
        <w:bottom w:val="none" w:sz="0" w:space="0" w:color="auto"/>
        <w:right w:val="none" w:sz="0" w:space="0" w:color="auto"/>
      </w:divBdr>
    </w:div>
    <w:div w:id="1574395189">
      <w:bodyDiv w:val="1"/>
      <w:marLeft w:val="0"/>
      <w:marRight w:val="0"/>
      <w:marTop w:val="0"/>
      <w:marBottom w:val="0"/>
      <w:divBdr>
        <w:top w:val="none" w:sz="0" w:space="0" w:color="auto"/>
        <w:left w:val="none" w:sz="0" w:space="0" w:color="auto"/>
        <w:bottom w:val="none" w:sz="0" w:space="0" w:color="auto"/>
        <w:right w:val="none" w:sz="0" w:space="0" w:color="auto"/>
      </w:divBdr>
    </w:div>
    <w:div w:id="1598515262">
      <w:bodyDiv w:val="1"/>
      <w:marLeft w:val="0"/>
      <w:marRight w:val="0"/>
      <w:marTop w:val="0"/>
      <w:marBottom w:val="0"/>
      <w:divBdr>
        <w:top w:val="none" w:sz="0" w:space="0" w:color="auto"/>
        <w:left w:val="none" w:sz="0" w:space="0" w:color="auto"/>
        <w:bottom w:val="none" w:sz="0" w:space="0" w:color="auto"/>
        <w:right w:val="none" w:sz="0" w:space="0" w:color="auto"/>
      </w:divBdr>
    </w:div>
    <w:div w:id="1600530575">
      <w:bodyDiv w:val="1"/>
      <w:marLeft w:val="0"/>
      <w:marRight w:val="0"/>
      <w:marTop w:val="0"/>
      <w:marBottom w:val="0"/>
      <w:divBdr>
        <w:top w:val="none" w:sz="0" w:space="0" w:color="auto"/>
        <w:left w:val="none" w:sz="0" w:space="0" w:color="auto"/>
        <w:bottom w:val="none" w:sz="0" w:space="0" w:color="auto"/>
        <w:right w:val="none" w:sz="0" w:space="0" w:color="auto"/>
      </w:divBdr>
    </w:div>
    <w:div w:id="1605376778">
      <w:bodyDiv w:val="1"/>
      <w:marLeft w:val="0"/>
      <w:marRight w:val="0"/>
      <w:marTop w:val="0"/>
      <w:marBottom w:val="0"/>
      <w:divBdr>
        <w:top w:val="none" w:sz="0" w:space="0" w:color="auto"/>
        <w:left w:val="none" w:sz="0" w:space="0" w:color="auto"/>
        <w:bottom w:val="none" w:sz="0" w:space="0" w:color="auto"/>
        <w:right w:val="none" w:sz="0" w:space="0" w:color="auto"/>
      </w:divBdr>
    </w:div>
    <w:div w:id="1785690265">
      <w:bodyDiv w:val="1"/>
      <w:marLeft w:val="0"/>
      <w:marRight w:val="0"/>
      <w:marTop w:val="0"/>
      <w:marBottom w:val="0"/>
      <w:divBdr>
        <w:top w:val="none" w:sz="0" w:space="0" w:color="auto"/>
        <w:left w:val="none" w:sz="0" w:space="0" w:color="auto"/>
        <w:bottom w:val="none" w:sz="0" w:space="0" w:color="auto"/>
        <w:right w:val="none" w:sz="0" w:space="0" w:color="auto"/>
      </w:divBdr>
    </w:div>
    <w:div w:id="1793203806">
      <w:bodyDiv w:val="1"/>
      <w:marLeft w:val="0"/>
      <w:marRight w:val="0"/>
      <w:marTop w:val="0"/>
      <w:marBottom w:val="0"/>
      <w:divBdr>
        <w:top w:val="none" w:sz="0" w:space="0" w:color="auto"/>
        <w:left w:val="none" w:sz="0" w:space="0" w:color="auto"/>
        <w:bottom w:val="none" w:sz="0" w:space="0" w:color="auto"/>
        <w:right w:val="none" w:sz="0" w:space="0" w:color="auto"/>
      </w:divBdr>
    </w:div>
    <w:div w:id="1861698360">
      <w:bodyDiv w:val="1"/>
      <w:marLeft w:val="0"/>
      <w:marRight w:val="0"/>
      <w:marTop w:val="0"/>
      <w:marBottom w:val="0"/>
      <w:divBdr>
        <w:top w:val="none" w:sz="0" w:space="0" w:color="auto"/>
        <w:left w:val="none" w:sz="0" w:space="0" w:color="auto"/>
        <w:bottom w:val="none" w:sz="0" w:space="0" w:color="auto"/>
        <w:right w:val="none" w:sz="0" w:space="0" w:color="auto"/>
      </w:divBdr>
    </w:div>
    <w:div w:id="1863129239">
      <w:bodyDiv w:val="1"/>
      <w:marLeft w:val="0"/>
      <w:marRight w:val="0"/>
      <w:marTop w:val="0"/>
      <w:marBottom w:val="0"/>
      <w:divBdr>
        <w:top w:val="none" w:sz="0" w:space="0" w:color="auto"/>
        <w:left w:val="none" w:sz="0" w:space="0" w:color="auto"/>
        <w:bottom w:val="none" w:sz="0" w:space="0" w:color="auto"/>
        <w:right w:val="none" w:sz="0" w:space="0" w:color="auto"/>
      </w:divBdr>
    </w:div>
    <w:div w:id="1920164791">
      <w:bodyDiv w:val="1"/>
      <w:marLeft w:val="0"/>
      <w:marRight w:val="0"/>
      <w:marTop w:val="0"/>
      <w:marBottom w:val="0"/>
      <w:divBdr>
        <w:top w:val="none" w:sz="0" w:space="0" w:color="auto"/>
        <w:left w:val="none" w:sz="0" w:space="0" w:color="auto"/>
        <w:bottom w:val="none" w:sz="0" w:space="0" w:color="auto"/>
        <w:right w:val="none" w:sz="0" w:space="0" w:color="auto"/>
      </w:divBdr>
    </w:div>
    <w:div w:id="1921059901">
      <w:bodyDiv w:val="1"/>
      <w:marLeft w:val="0"/>
      <w:marRight w:val="0"/>
      <w:marTop w:val="0"/>
      <w:marBottom w:val="0"/>
      <w:divBdr>
        <w:top w:val="none" w:sz="0" w:space="0" w:color="auto"/>
        <w:left w:val="none" w:sz="0" w:space="0" w:color="auto"/>
        <w:bottom w:val="none" w:sz="0" w:space="0" w:color="auto"/>
        <w:right w:val="none" w:sz="0" w:space="0" w:color="auto"/>
      </w:divBdr>
    </w:div>
    <w:div w:id="2001081853">
      <w:bodyDiv w:val="1"/>
      <w:marLeft w:val="0"/>
      <w:marRight w:val="0"/>
      <w:marTop w:val="0"/>
      <w:marBottom w:val="0"/>
      <w:divBdr>
        <w:top w:val="none" w:sz="0" w:space="0" w:color="auto"/>
        <w:left w:val="none" w:sz="0" w:space="0" w:color="auto"/>
        <w:bottom w:val="none" w:sz="0" w:space="0" w:color="auto"/>
        <w:right w:val="none" w:sz="0" w:space="0" w:color="auto"/>
      </w:divBdr>
    </w:div>
    <w:div w:id="2003699633">
      <w:bodyDiv w:val="1"/>
      <w:marLeft w:val="0"/>
      <w:marRight w:val="0"/>
      <w:marTop w:val="0"/>
      <w:marBottom w:val="0"/>
      <w:divBdr>
        <w:top w:val="none" w:sz="0" w:space="0" w:color="auto"/>
        <w:left w:val="none" w:sz="0" w:space="0" w:color="auto"/>
        <w:bottom w:val="none" w:sz="0" w:space="0" w:color="auto"/>
        <w:right w:val="none" w:sz="0" w:space="0" w:color="auto"/>
      </w:divBdr>
    </w:div>
    <w:div w:id="2014257535">
      <w:bodyDiv w:val="1"/>
      <w:marLeft w:val="0"/>
      <w:marRight w:val="0"/>
      <w:marTop w:val="0"/>
      <w:marBottom w:val="0"/>
      <w:divBdr>
        <w:top w:val="none" w:sz="0" w:space="0" w:color="auto"/>
        <w:left w:val="none" w:sz="0" w:space="0" w:color="auto"/>
        <w:bottom w:val="none" w:sz="0" w:space="0" w:color="auto"/>
        <w:right w:val="none" w:sz="0" w:space="0" w:color="auto"/>
      </w:divBdr>
    </w:div>
    <w:div w:id="2064282497">
      <w:bodyDiv w:val="1"/>
      <w:marLeft w:val="0"/>
      <w:marRight w:val="0"/>
      <w:marTop w:val="0"/>
      <w:marBottom w:val="0"/>
      <w:divBdr>
        <w:top w:val="none" w:sz="0" w:space="0" w:color="auto"/>
        <w:left w:val="none" w:sz="0" w:space="0" w:color="auto"/>
        <w:bottom w:val="none" w:sz="0" w:space="0" w:color="auto"/>
        <w:right w:val="none" w:sz="0" w:space="0" w:color="auto"/>
      </w:divBdr>
    </w:div>
    <w:div w:id="2077975394">
      <w:bodyDiv w:val="1"/>
      <w:marLeft w:val="0"/>
      <w:marRight w:val="0"/>
      <w:marTop w:val="0"/>
      <w:marBottom w:val="0"/>
      <w:divBdr>
        <w:top w:val="none" w:sz="0" w:space="0" w:color="auto"/>
        <w:left w:val="none" w:sz="0" w:space="0" w:color="auto"/>
        <w:bottom w:val="none" w:sz="0" w:space="0" w:color="auto"/>
        <w:right w:val="none" w:sz="0" w:space="0" w:color="auto"/>
      </w:divBdr>
    </w:div>
    <w:div w:id="2115206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us.youtubers.me/global/all/top-1000-most_subscribed-youtube-channels" TargetMode="Externa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u%20ka\AppData\Roaming\Microsoft\Templates\K&#7871;%20ho&#7841;ch%20li&#234;n%20l&#7841;c%20trong%20d&#7921;%20&#225;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9DC8714D5F7499CA493BC58BFB818A8"/>
        <w:category>
          <w:name w:val="Chung"/>
          <w:gallery w:val="placeholder"/>
        </w:category>
        <w:types>
          <w:type w:val="bbPlcHdr"/>
        </w:types>
        <w:behaviors>
          <w:behavior w:val="content"/>
        </w:behaviors>
        <w:guid w:val="{538CDA21-A538-46AD-AC29-A606CBA66395}"/>
      </w:docPartPr>
      <w:docPartBody>
        <w:p w:rsidR="00FA793D" w:rsidRDefault="008719AF">
          <w:pPr>
            <w:pStyle w:val="C9DC8714D5F7499CA493BC58BFB818A8"/>
          </w:pPr>
          <w:r>
            <w:rPr>
              <w:lang w:bidi="vi-VN"/>
            </w:rPr>
            <w:t>Người trình bày:</w:t>
          </w:r>
        </w:p>
      </w:docPartBody>
    </w:docPart>
    <w:docPart>
      <w:docPartPr>
        <w:name w:val="6A7B2B5B6B144D61A143A085E5EE7A75"/>
        <w:category>
          <w:name w:val="Chung"/>
          <w:gallery w:val="placeholder"/>
        </w:category>
        <w:types>
          <w:type w:val="bbPlcHdr"/>
        </w:types>
        <w:behaviors>
          <w:behavior w:val="content"/>
        </w:behaviors>
        <w:guid w:val="{9C0255E3-C063-4DEF-A022-6B5FAAB47EEB}"/>
      </w:docPartPr>
      <w:docPartBody>
        <w:p w:rsidR="00FA793D" w:rsidRDefault="008719AF">
          <w:pPr>
            <w:pStyle w:val="6A7B2B5B6B144D61A143A085E5EE7A75"/>
          </w:pPr>
          <w:r>
            <w:rPr>
              <w:lang w:bidi="vi-VN"/>
            </w:rPr>
            <w:t>Tên bạn</w:t>
          </w:r>
        </w:p>
      </w:docPartBody>
    </w:docPart>
    <w:docPart>
      <w:docPartPr>
        <w:name w:val="A8C060FDE7E94FE0BC7B17FC1DDECD09"/>
        <w:category>
          <w:name w:val="Chung"/>
          <w:gallery w:val="placeholder"/>
        </w:category>
        <w:types>
          <w:type w:val="bbPlcHdr"/>
        </w:types>
        <w:behaviors>
          <w:behavior w:val="content"/>
        </w:behaviors>
        <w:guid w:val="{DA98DF1B-FF0B-4D08-A708-1E44BE62361C}"/>
      </w:docPartPr>
      <w:docPartBody>
        <w:p w:rsidR="00FA793D" w:rsidRDefault="008719AF">
          <w:pPr>
            <w:pStyle w:val="A8C060FDE7E94FE0BC7B17FC1DDECD09"/>
          </w:pPr>
          <w:r>
            <w:rPr>
              <w:lang w:bidi="vi-VN"/>
            </w:rPr>
            <w:t>tên công ty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9AF"/>
    <w:rsid w:val="00041445"/>
    <w:rsid w:val="00082E3A"/>
    <w:rsid w:val="0014555B"/>
    <w:rsid w:val="00180773"/>
    <w:rsid w:val="00300D4B"/>
    <w:rsid w:val="00594237"/>
    <w:rsid w:val="005F0478"/>
    <w:rsid w:val="0070365C"/>
    <w:rsid w:val="00797D3B"/>
    <w:rsid w:val="007C526E"/>
    <w:rsid w:val="00841792"/>
    <w:rsid w:val="008719AF"/>
    <w:rsid w:val="00885187"/>
    <w:rsid w:val="00A230C9"/>
    <w:rsid w:val="00BC28BF"/>
    <w:rsid w:val="00C20B0B"/>
    <w:rsid w:val="00E718E3"/>
    <w:rsid w:val="00F241AD"/>
    <w:rsid w:val="00FA793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C9DC8714D5F7499CA493BC58BFB818A8">
    <w:name w:val="C9DC8714D5F7499CA493BC58BFB818A8"/>
  </w:style>
  <w:style w:type="paragraph" w:customStyle="1" w:styleId="6A7B2B5B6B144D61A143A085E5EE7A75">
    <w:name w:val="6A7B2B5B6B144D61A143A085E5EE7A75"/>
  </w:style>
  <w:style w:type="paragraph" w:customStyle="1" w:styleId="A8C060FDE7E94FE0BC7B17FC1DDECD09">
    <w:name w:val="A8C060FDE7E94FE0BC7B17FC1DDECD09"/>
  </w:style>
  <w:style w:type="character" w:styleId="Manh">
    <w:name w:val="Strong"/>
    <w:basedOn w:val="Phngmcinhcuaoanvn"/>
    <w:uiPriority w:val="1"/>
    <w:qFormat/>
    <w:rPr>
      <w:b/>
      <w:bCs/>
    </w:rPr>
  </w:style>
  <w:style w:type="paragraph" w:customStyle="1" w:styleId="B26AD15C91944D8A914256B38454C448">
    <w:name w:val="B26AD15C91944D8A914256B38454C448"/>
    <w:rsid w:val="008719AF"/>
  </w:style>
  <w:style w:type="character" w:styleId="VnbanChdanhsn">
    <w:name w:val="Placeholder Text"/>
    <w:basedOn w:val="Phngmcinhcuaoanvn"/>
    <w:uiPriority w:val="99"/>
    <w:semiHidden/>
    <w:rsid w:val="00BC28BF"/>
    <w:rPr>
      <w:color w:val="595959" w:themeColor="text1" w:themeTint="A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CC17CB-7B2F-4415-AFBD-B91A4C20E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Kế hoạch liên lạc trong dự án.dotx</Template>
  <TotalTime>2487</TotalTime>
  <Pages>14</Pages>
  <Words>1464</Words>
  <Characters>8348</Characters>
  <Application>Microsoft Office Word</Application>
  <DocSecurity>0</DocSecurity>
  <Lines>69</Lines>
  <Paragraphs>19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Tên dự án: Phân tích top 1000 youtube channel</Company>
  <LinksUpToDate>false</LinksUpToDate>
  <CharactersWithSpaces>9793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KhangKuro</dc:creator>
  <cp:keywords/>
  <dc:description>Huỳnh Bảo KHANG</dc:description>
  <cp:lastModifiedBy>HUỲNH BẢO KHANG</cp:lastModifiedBy>
  <cp:revision>1011</cp:revision>
  <cp:lastPrinted>2022-10-22T15:11:00Z</cp:lastPrinted>
  <dcterms:created xsi:type="dcterms:W3CDTF">2022-10-04T15:27:00Z</dcterms:created>
  <dcterms:modified xsi:type="dcterms:W3CDTF">2023-06-18T17:52:00Z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